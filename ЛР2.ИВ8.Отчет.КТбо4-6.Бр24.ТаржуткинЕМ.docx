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41C89" w14:textId="77777777" w:rsidR="00D42C88" w:rsidRPr="00260AAD" w:rsidRDefault="00D42C88" w:rsidP="00D42C88">
      <w:pPr>
        <w:ind w:firstLine="0"/>
        <w:jc w:val="center"/>
        <w:rPr>
          <w:sz w:val="28"/>
          <w:szCs w:val="28"/>
        </w:rPr>
      </w:pPr>
      <w:r w:rsidRPr="00260AAD">
        <w:rPr>
          <w:sz w:val="28"/>
          <w:szCs w:val="28"/>
        </w:rPr>
        <w:t>МИНОБРНАУКИ РОССИИ</w:t>
      </w:r>
    </w:p>
    <w:p w14:paraId="70B797F2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4E4D197F" w14:textId="77777777" w:rsidR="00D42C88" w:rsidRPr="004C7FAD" w:rsidRDefault="00D42C88" w:rsidP="00D42C88">
      <w:pPr>
        <w:ind w:firstLine="0"/>
        <w:jc w:val="center"/>
        <w:rPr>
          <w:sz w:val="24"/>
          <w:szCs w:val="24"/>
        </w:rPr>
      </w:pPr>
      <w:r w:rsidRPr="004C7FAD">
        <w:rPr>
          <w:sz w:val="24"/>
          <w:szCs w:val="24"/>
        </w:rPr>
        <w:t>Федеральное государственное автономное образовательное учреждения высшего образования</w:t>
      </w:r>
    </w:p>
    <w:p w14:paraId="7ED7FD44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3F1C1BA1" w14:textId="77777777" w:rsidR="00D42C88" w:rsidRPr="004C7FAD" w:rsidRDefault="00D42C88" w:rsidP="00D42C88">
      <w:pPr>
        <w:ind w:firstLine="0"/>
        <w:jc w:val="center"/>
        <w:rPr>
          <w:sz w:val="28"/>
          <w:szCs w:val="28"/>
        </w:rPr>
      </w:pPr>
      <w:r w:rsidRPr="004C7FAD">
        <w:rPr>
          <w:sz w:val="28"/>
          <w:szCs w:val="28"/>
        </w:rPr>
        <w:t>«ЮЖНЫЙ ФЕДЕРАЛЬНЫЙ УНИВЕРСИТЕТ»</w:t>
      </w:r>
    </w:p>
    <w:p w14:paraId="345CC821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66766F41" w14:textId="77777777" w:rsidR="00D42C88" w:rsidRPr="00604321" w:rsidRDefault="00D42C88" w:rsidP="00D42C88">
      <w:pPr>
        <w:ind w:firstLine="0"/>
        <w:jc w:val="center"/>
        <w:rPr>
          <w:sz w:val="28"/>
          <w:szCs w:val="28"/>
        </w:rPr>
      </w:pPr>
      <w:r w:rsidRPr="00604321">
        <w:rPr>
          <w:sz w:val="28"/>
          <w:szCs w:val="28"/>
        </w:rPr>
        <w:t>Институт компьютерных технологий и информационной безопасности</w:t>
      </w:r>
    </w:p>
    <w:p w14:paraId="68970593" w14:textId="77777777" w:rsidR="00D42C88" w:rsidRPr="00604321" w:rsidRDefault="00D42C88" w:rsidP="00D42C88">
      <w:pPr>
        <w:ind w:firstLine="0"/>
        <w:jc w:val="center"/>
        <w:rPr>
          <w:sz w:val="8"/>
          <w:szCs w:val="8"/>
        </w:rPr>
      </w:pPr>
    </w:p>
    <w:p w14:paraId="04BDC700" w14:textId="77777777" w:rsidR="00D42C88" w:rsidRDefault="00D42C88" w:rsidP="00D42C88">
      <w:pPr>
        <w:ind w:firstLine="0"/>
        <w:jc w:val="center"/>
        <w:rPr>
          <w:sz w:val="28"/>
          <w:szCs w:val="28"/>
        </w:rPr>
      </w:pPr>
      <w:r w:rsidRPr="00D0284A">
        <w:rPr>
          <w:sz w:val="28"/>
          <w:szCs w:val="28"/>
        </w:rPr>
        <w:t>Кафедра математического обеспечения и применения ЭВМ</w:t>
      </w:r>
    </w:p>
    <w:p w14:paraId="1FCFD945" w14:textId="77777777" w:rsidR="00D42C88" w:rsidRDefault="00D42C88" w:rsidP="00D42C88">
      <w:pPr>
        <w:ind w:firstLine="0"/>
        <w:jc w:val="center"/>
        <w:rPr>
          <w:sz w:val="28"/>
          <w:szCs w:val="28"/>
        </w:rPr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114300" distR="114300" wp14:anchorId="51340BB9" wp14:editId="54B292CB">
                <wp:extent cx="1551305" cy="1439545"/>
                <wp:effectExtent l="0" t="0" r="0" b="8255"/>
                <wp:docPr id="30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305" cy="1439545"/>
                          <a:chOff x="0" y="0"/>
                          <a:chExt cx="1551306" cy="1439546"/>
                        </a:xfrm>
                      </wpg:grpSpPr>
                      <wps:wsp>
                        <wps:cNvPr id="31" name="Прямоугольник 31"/>
                        <wps:cNvSpPr/>
                        <wps:spPr>
                          <a:xfrm>
                            <a:off x="0" y="0"/>
                            <a:ext cx="1551305" cy="14395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Рисунок 32" descr="https://www.sfedu.ru/index2015/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1"/>
                            <a:ext cx="155130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65C35" id="Группа 6" o:spid="_x0000_s1026" style="width:122.15pt;height:113.35pt;mso-position-horizontal-relative:char;mso-position-vertical-relative:line" coordsize="15513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">
                <v:rect id="Прямоугольник 31" o:spid="_x0000_s1027" style="position:absolute;width:15513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2" o:spid="_x0000_s1028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">
                  <v:imagedata r:id="rId12" o:title="logo"/>
                </v:shape>
                <w10:anchorlock/>
              </v:group>
            </w:pict>
          </mc:Fallback>
        </mc:AlternateContent>
      </w:r>
      <w:r>
        <w:t xml:space="preserve">        </w:t>
      </w:r>
      <w:r>
        <w:rPr>
          <w:noProof/>
        </w:rPr>
        <w:drawing>
          <wp:inline distT="0" distB="0" distL="0" distR="0" wp14:anchorId="61B666BC" wp14:editId="2D903734">
            <wp:extent cx="781476" cy="1440000"/>
            <wp:effectExtent l="0" t="0" r="0" b="0"/>
            <wp:docPr id="33" name="Рисунок 33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4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10A297DE" wp14:editId="48A8C82F">
            <wp:extent cx="1638165" cy="1440000"/>
            <wp:effectExtent l="0" t="0" r="635" b="8255"/>
            <wp:docPr id="34" name="Рисунок 34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1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8E45" w14:textId="77777777" w:rsidR="00D42C88" w:rsidRPr="0040425E" w:rsidRDefault="00D42C88" w:rsidP="00D42C88">
      <w:pPr>
        <w:ind w:firstLine="0"/>
        <w:jc w:val="center"/>
        <w:rPr>
          <w:b/>
          <w:bCs/>
          <w:sz w:val="44"/>
          <w:szCs w:val="44"/>
        </w:rPr>
      </w:pPr>
      <w:r w:rsidRPr="0040425E">
        <w:rPr>
          <w:b/>
          <w:bCs/>
          <w:sz w:val="44"/>
          <w:szCs w:val="44"/>
        </w:rPr>
        <w:t>ЛАБОРАТОРНАЯ РАБОТА №</w:t>
      </w:r>
      <w:r>
        <w:rPr>
          <w:b/>
          <w:bCs/>
          <w:sz w:val="44"/>
          <w:szCs w:val="44"/>
        </w:rPr>
        <w:t xml:space="preserve"> 1</w:t>
      </w:r>
    </w:p>
    <w:p w14:paraId="796E5B7D" w14:textId="77777777" w:rsidR="00D42C88" w:rsidRPr="004F0D6A" w:rsidRDefault="00D42C88" w:rsidP="00D42C88">
      <w:pPr>
        <w:ind w:firstLine="0"/>
        <w:jc w:val="center"/>
        <w:rPr>
          <w:bCs/>
          <w:sz w:val="28"/>
          <w:szCs w:val="28"/>
        </w:rPr>
      </w:pPr>
      <w:r w:rsidRPr="004F0D6A">
        <w:rPr>
          <w:bCs/>
          <w:sz w:val="28"/>
          <w:szCs w:val="28"/>
        </w:rPr>
        <w:t>по дисциплине</w:t>
      </w:r>
    </w:p>
    <w:p w14:paraId="19B8B8EF" w14:textId="77777777" w:rsidR="00D42C88" w:rsidRPr="0040425E" w:rsidRDefault="00D42C88" w:rsidP="00D42C88">
      <w:pPr>
        <w:ind w:firstLine="0"/>
        <w:jc w:val="center"/>
        <w:rPr>
          <w:b/>
          <w:bCs/>
          <w:sz w:val="28"/>
          <w:szCs w:val="28"/>
        </w:rPr>
      </w:pPr>
      <w:r w:rsidRPr="0040425E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Программирование компьютерной графики</w:t>
      </w:r>
      <w:r w:rsidRPr="0040425E">
        <w:rPr>
          <w:b/>
          <w:bCs/>
          <w:sz w:val="28"/>
          <w:szCs w:val="28"/>
        </w:rPr>
        <w:t>»</w:t>
      </w:r>
    </w:p>
    <w:p w14:paraId="08BDCCD2" w14:textId="77777777" w:rsidR="00D42C88" w:rsidRPr="004F0D6A" w:rsidRDefault="00D42C88" w:rsidP="00D42C88">
      <w:pPr>
        <w:ind w:firstLine="0"/>
        <w:jc w:val="center"/>
        <w:rPr>
          <w:bCs/>
          <w:sz w:val="28"/>
          <w:szCs w:val="28"/>
        </w:rPr>
      </w:pPr>
      <w:r w:rsidRPr="004B3330">
        <w:rPr>
          <w:bCs/>
          <w:sz w:val="28"/>
          <w:szCs w:val="28"/>
        </w:rPr>
        <w:t xml:space="preserve">на </w:t>
      </w:r>
      <w:r w:rsidRPr="004F0D6A">
        <w:rPr>
          <w:bCs/>
          <w:sz w:val="28"/>
          <w:szCs w:val="28"/>
        </w:rPr>
        <w:t>тему:</w:t>
      </w:r>
    </w:p>
    <w:p w14:paraId="746752B4" w14:textId="77777777" w:rsidR="00D42C88" w:rsidRDefault="00D42C88" w:rsidP="00D42C88">
      <w:pPr>
        <w:ind w:firstLine="0"/>
        <w:jc w:val="center"/>
        <w:rPr>
          <w:b/>
          <w:bCs/>
          <w:sz w:val="28"/>
          <w:szCs w:val="28"/>
        </w:rPr>
      </w:pPr>
      <w:r w:rsidRPr="00A46674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Средства вывода графики</w:t>
      </w:r>
      <w:r w:rsidRPr="00A46674">
        <w:rPr>
          <w:b/>
          <w:bCs/>
          <w:sz w:val="28"/>
          <w:szCs w:val="28"/>
        </w:rPr>
        <w:t>»</w:t>
      </w:r>
    </w:p>
    <w:p w14:paraId="3ADCA8FE" w14:textId="77777777" w:rsidR="00D42C88" w:rsidRPr="007F5BBF" w:rsidRDefault="00D42C88" w:rsidP="00D42C88">
      <w:pPr>
        <w:ind w:firstLine="0"/>
        <w:jc w:val="center"/>
        <w:rPr>
          <w:i/>
          <w:iCs/>
          <w:sz w:val="28"/>
          <w:szCs w:val="28"/>
        </w:rPr>
      </w:pPr>
      <w:r w:rsidRPr="007F5BBF">
        <w:rPr>
          <w:i/>
          <w:iCs/>
          <w:sz w:val="28"/>
          <w:szCs w:val="28"/>
        </w:rPr>
        <w:t>Бригада №</w:t>
      </w:r>
      <w:r>
        <w:rPr>
          <w:i/>
          <w:iCs/>
          <w:sz w:val="28"/>
          <w:szCs w:val="28"/>
        </w:rPr>
        <w:t>24</w:t>
      </w:r>
    </w:p>
    <w:p w14:paraId="3E4BFDCD" w14:textId="77777777" w:rsidR="00D42C88" w:rsidRPr="00507D96" w:rsidRDefault="00D42C88" w:rsidP="00D42C88">
      <w:pPr>
        <w:ind w:firstLine="0"/>
        <w:jc w:val="center"/>
        <w:rPr>
          <w:i/>
          <w:iCs/>
          <w:sz w:val="28"/>
          <w:szCs w:val="28"/>
        </w:rPr>
      </w:pPr>
      <w:r w:rsidRPr="00094C1E">
        <w:rPr>
          <w:i/>
          <w:iCs/>
          <w:sz w:val="28"/>
          <w:szCs w:val="28"/>
        </w:rPr>
        <w:t>Вариант</w:t>
      </w:r>
      <w:r>
        <w:rPr>
          <w:i/>
          <w:iCs/>
          <w:sz w:val="28"/>
          <w:szCs w:val="28"/>
        </w:rPr>
        <w:t xml:space="preserve"> </w:t>
      </w:r>
      <w:r w:rsidRPr="00094C1E">
        <w:rPr>
          <w:i/>
          <w:iCs/>
          <w:sz w:val="28"/>
          <w:szCs w:val="28"/>
        </w:rPr>
        <w:t>№</w:t>
      </w:r>
      <w:r>
        <w:rPr>
          <w:i/>
          <w:iCs/>
          <w:sz w:val="28"/>
          <w:szCs w:val="28"/>
        </w:rPr>
        <w:t>3</w:t>
      </w:r>
    </w:p>
    <w:p w14:paraId="38C09596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Выполнил(и):</w:t>
      </w:r>
    </w:p>
    <w:p w14:paraId="4F377DCC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Студент(ы)</w:t>
      </w:r>
      <w:r w:rsidRPr="00A46674">
        <w:rPr>
          <w:sz w:val="28"/>
          <w:szCs w:val="28"/>
        </w:rPr>
        <w:tab/>
        <w:t>группы</w:t>
      </w:r>
    </w:p>
    <w:p w14:paraId="1EE1E0F0" w14:textId="77777777" w:rsidR="00D42C88" w:rsidRPr="00F12170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КТбо</w:t>
      </w:r>
      <w:r>
        <w:rPr>
          <w:sz w:val="28"/>
          <w:szCs w:val="28"/>
        </w:rPr>
        <w:t>4</w:t>
      </w:r>
      <w:r w:rsidRPr="00A46674">
        <w:rPr>
          <w:sz w:val="28"/>
          <w:szCs w:val="28"/>
        </w:rPr>
        <w:t>-</w:t>
      </w:r>
      <w:r>
        <w:rPr>
          <w:sz w:val="28"/>
          <w:szCs w:val="28"/>
        </w:rPr>
        <w:t>6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2546"/>
        <w:gridCol w:w="2226"/>
      </w:tblGrid>
      <w:tr w:rsidR="00D42C88" w:rsidRPr="00A46674" w14:paraId="7CE45EFF" w14:textId="77777777" w:rsidTr="00D42C88">
        <w:trPr>
          <w:trHeight w:val="322"/>
        </w:trPr>
        <w:tc>
          <w:tcPr>
            <w:tcW w:w="4583" w:type="dxa"/>
          </w:tcPr>
          <w:p w14:paraId="5BAB552C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</w:p>
        </w:tc>
        <w:tc>
          <w:tcPr>
            <w:tcW w:w="2546" w:type="dxa"/>
          </w:tcPr>
          <w:p w14:paraId="56EF5CCA" w14:textId="77777777" w:rsidR="00D42C88" w:rsidRPr="00A46674" w:rsidRDefault="00D42C88" w:rsidP="00D42C88">
            <w:pPr>
              <w:ind w:firstLine="0"/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26" w:type="dxa"/>
          </w:tcPr>
          <w:p w14:paraId="37C78920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Таржуткин Е</w:t>
            </w:r>
            <w:r w:rsidRPr="00A46674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М.</w:t>
            </w:r>
          </w:p>
        </w:tc>
      </w:tr>
      <w:tr w:rsidR="00D42C88" w:rsidRPr="00A46674" w14:paraId="282ACD49" w14:textId="77777777" w:rsidTr="00D42C88">
        <w:trPr>
          <w:trHeight w:val="107"/>
        </w:trPr>
        <w:tc>
          <w:tcPr>
            <w:tcW w:w="4583" w:type="dxa"/>
          </w:tcPr>
          <w:p w14:paraId="601D5CB0" w14:textId="77777777" w:rsidR="00D42C88" w:rsidRPr="00A46674" w:rsidRDefault="00D42C88" w:rsidP="00D42C88">
            <w:pPr>
              <w:ind w:firstLine="0"/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46" w:type="dxa"/>
          </w:tcPr>
          <w:p w14:paraId="6179B61C" w14:textId="77777777" w:rsidR="00D42C88" w:rsidRPr="00A46674" w:rsidRDefault="00D42C88" w:rsidP="00D42C88">
            <w:pPr>
              <w:ind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</w:t>
            </w:r>
            <w:r w:rsidRPr="00A46674">
              <w:rPr>
                <w:i/>
                <w:sz w:val="16"/>
                <w:szCs w:val="16"/>
              </w:rPr>
              <w:t>одпись</w:t>
            </w:r>
          </w:p>
        </w:tc>
        <w:tc>
          <w:tcPr>
            <w:tcW w:w="2226" w:type="dxa"/>
          </w:tcPr>
          <w:p w14:paraId="154C38C6" w14:textId="77777777" w:rsidR="00D42C88" w:rsidRPr="00A46674" w:rsidRDefault="00D42C88" w:rsidP="00D42C88">
            <w:pPr>
              <w:ind w:firstLine="0"/>
              <w:rPr>
                <w:sz w:val="16"/>
                <w:szCs w:val="16"/>
              </w:rPr>
            </w:pPr>
          </w:p>
        </w:tc>
      </w:tr>
    </w:tbl>
    <w:p w14:paraId="0FAF1D9B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Проверил:</w:t>
      </w:r>
    </w:p>
    <w:p w14:paraId="4C0F8BD7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Ассистент</w:t>
      </w:r>
      <w:r w:rsidRPr="00A46674">
        <w:rPr>
          <w:sz w:val="28"/>
          <w:szCs w:val="28"/>
        </w:rPr>
        <w:t xml:space="preserve"> кафедры</w:t>
      </w:r>
    </w:p>
    <w:p w14:paraId="0B748A5B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МОП ЭВМ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2547"/>
        <w:gridCol w:w="2206"/>
      </w:tblGrid>
      <w:tr w:rsidR="00D42C88" w:rsidRPr="00A46674" w14:paraId="260CDD47" w14:textId="77777777" w:rsidTr="00D42C88">
        <w:trPr>
          <w:trHeight w:val="322"/>
        </w:trPr>
        <w:tc>
          <w:tcPr>
            <w:tcW w:w="4602" w:type="dxa"/>
          </w:tcPr>
          <w:p w14:paraId="59B69E81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</w:p>
        </w:tc>
        <w:tc>
          <w:tcPr>
            <w:tcW w:w="2547" w:type="dxa"/>
          </w:tcPr>
          <w:p w14:paraId="4DEB8E7C" w14:textId="77777777" w:rsidR="00D42C88" w:rsidRPr="00A46674" w:rsidRDefault="00D42C88" w:rsidP="00D42C88">
            <w:pPr>
              <w:ind w:firstLine="0"/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06" w:type="dxa"/>
          </w:tcPr>
          <w:p w14:paraId="60C5F9CB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Гуляев</w:t>
            </w:r>
            <w:r w:rsidRPr="00A466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</w:t>
            </w:r>
            <w:r w:rsidRPr="00A46674">
              <w:rPr>
                <w:sz w:val="28"/>
                <w:szCs w:val="28"/>
              </w:rPr>
              <w:t>. А.</w:t>
            </w:r>
          </w:p>
        </w:tc>
      </w:tr>
      <w:tr w:rsidR="00D42C88" w14:paraId="7A708100" w14:textId="77777777" w:rsidTr="00D42C88">
        <w:trPr>
          <w:trHeight w:val="107"/>
        </w:trPr>
        <w:tc>
          <w:tcPr>
            <w:tcW w:w="4602" w:type="dxa"/>
          </w:tcPr>
          <w:p w14:paraId="5691C249" w14:textId="77777777" w:rsidR="00D42C88" w:rsidRPr="00A46674" w:rsidRDefault="00D42C88" w:rsidP="00D42C88">
            <w:pPr>
              <w:ind w:firstLine="0"/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47" w:type="dxa"/>
          </w:tcPr>
          <w:p w14:paraId="30D74E07" w14:textId="77777777" w:rsidR="00D42C88" w:rsidRPr="00727CA2" w:rsidRDefault="00D42C88" w:rsidP="00D42C88">
            <w:pPr>
              <w:ind w:firstLine="0"/>
              <w:jc w:val="center"/>
              <w:rPr>
                <w:i/>
                <w:sz w:val="16"/>
                <w:szCs w:val="16"/>
              </w:rPr>
            </w:pPr>
            <w:r w:rsidRPr="00A46674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206" w:type="dxa"/>
          </w:tcPr>
          <w:p w14:paraId="4ED91E69" w14:textId="77777777" w:rsidR="00D42C88" w:rsidRPr="00727CA2" w:rsidRDefault="00D42C88" w:rsidP="00D42C88">
            <w:pPr>
              <w:ind w:firstLine="0"/>
              <w:rPr>
                <w:sz w:val="16"/>
                <w:szCs w:val="16"/>
              </w:rPr>
            </w:pPr>
          </w:p>
        </w:tc>
      </w:tr>
    </w:tbl>
    <w:p w14:paraId="4D20A87B" w14:textId="77777777" w:rsidR="00D42C88" w:rsidRDefault="00D42C88" w:rsidP="00D42C88">
      <w:pPr>
        <w:ind w:firstLine="0"/>
        <w:jc w:val="right"/>
        <w:rPr>
          <w:sz w:val="28"/>
          <w:szCs w:val="28"/>
        </w:rPr>
      </w:pPr>
      <w:r w:rsidRPr="006B05EF">
        <w:rPr>
          <w:sz w:val="28"/>
          <w:szCs w:val="28"/>
        </w:rPr>
        <w:t>Оценка</w:t>
      </w:r>
    </w:p>
    <w:p w14:paraId="1FEAB30C" w14:textId="305A018C" w:rsidR="00D42C88" w:rsidRDefault="00D42C88" w:rsidP="00D42C88">
      <w:pPr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5E81CE41" w14:textId="2C9012D5" w:rsidR="008B050F" w:rsidRPr="00D42C88" w:rsidRDefault="00D42C88" w:rsidP="00D42C88">
      <w:pPr>
        <w:ind w:firstLine="0"/>
        <w:jc w:val="right"/>
        <w:rPr>
          <w:sz w:val="28"/>
          <w:szCs w:val="28"/>
        </w:rPr>
      </w:pPr>
      <w:r w:rsidRPr="657D33EF">
        <w:rPr>
          <w:sz w:val="28"/>
          <w:szCs w:val="28"/>
        </w:rPr>
        <w:t>«</w:t>
      </w:r>
      <w:r w:rsidR="00894734">
        <w:rPr>
          <w:sz w:val="28"/>
          <w:szCs w:val="28"/>
        </w:rPr>
        <w:t>?</w:t>
      </w:r>
      <w:r w:rsidRPr="657D33EF">
        <w:rPr>
          <w:sz w:val="28"/>
          <w:szCs w:val="28"/>
        </w:rPr>
        <w:t>»</w:t>
      </w:r>
      <w:r w:rsidR="00894734">
        <w:rPr>
          <w:sz w:val="28"/>
          <w:szCs w:val="28"/>
        </w:rPr>
        <w:t xml:space="preserve"> </w:t>
      </w:r>
      <w:r w:rsidR="00894734" w:rsidRPr="00894734">
        <w:t>о</w:t>
      </w:r>
      <w:r w:rsidR="00894734">
        <w:t xml:space="preserve">ктября </w:t>
      </w:r>
      <w:r w:rsidRPr="00894734">
        <w:t>2026</w:t>
      </w:r>
      <w:r w:rsidRPr="657D33EF">
        <w:rPr>
          <w:sz w:val="28"/>
          <w:szCs w:val="28"/>
        </w:rPr>
        <w:t xml:space="preserve"> г.</w:t>
      </w:r>
    </w:p>
    <w:p w14:paraId="34D286DB" w14:textId="77777777" w:rsidR="008B050F" w:rsidRDefault="008B050F" w:rsidP="008B050F">
      <w:pPr>
        <w:pStyle w:val="a"/>
      </w:pPr>
      <w:bookmarkStart w:id="0" w:name="_Toc178120570"/>
      <w:bookmarkStart w:id="1" w:name="_Toc242170849"/>
      <w:r>
        <w:lastRenderedPageBreak/>
        <w:t>Содержание</w:t>
      </w:r>
      <w:bookmarkEnd w:id="0"/>
      <w:bookmarkEnd w:id="1"/>
    </w:p>
    <w:p w14:paraId="6C3DB07B" w14:textId="4436215C" w:rsidR="00744D52" w:rsidRDefault="008B050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70849" w:history="1">
        <w:r w:rsidR="00744D52" w:rsidRPr="00E7410E">
          <w:rPr>
            <w:rStyle w:val="afc"/>
            <w:rFonts w:eastAsiaTheme="majorEastAsia"/>
            <w:noProof/>
          </w:rPr>
          <w:t>Содержание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_Toc242170849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2</w:t>
        </w:r>
        <w:r w:rsidR="00744D52">
          <w:rPr>
            <w:noProof/>
            <w:webHidden/>
          </w:rPr>
          <w:fldChar w:fldCharType="end"/>
        </w:r>
      </w:hyperlink>
    </w:p>
    <w:p w14:paraId="15A84291" w14:textId="3E252FB9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0" w:history="1">
        <w:r w:rsidR="00744D52" w:rsidRPr="00E7410E">
          <w:rPr>
            <w:rStyle w:val="afc"/>
            <w:rFonts w:eastAsiaTheme="majorEastAsia"/>
            <w:noProof/>
          </w:rPr>
          <w:t>1. Цель работы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_Toc242170850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3</w:t>
        </w:r>
        <w:r w:rsidR="00744D52">
          <w:rPr>
            <w:noProof/>
            <w:webHidden/>
          </w:rPr>
          <w:fldChar w:fldCharType="end"/>
        </w:r>
      </w:hyperlink>
    </w:p>
    <w:p w14:paraId="730E6D18" w14:textId="4DBF74D3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1" w:history="1">
        <w:r w:rsidR="00744D52" w:rsidRPr="00E7410E">
          <w:rPr>
            <w:rStyle w:val="afc"/>
            <w:rFonts w:eastAsiaTheme="majorEastAsia"/>
            <w:noProof/>
          </w:rPr>
          <w:t>2. Задание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_Toc242170851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3</w:t>
        </w:r>
        <w:r w:rsidR="00744D52">
          <w:rPr>
            <w:noProof/>
            <w:webHidden/>
          </w:rPr>
          <w:fldChar w:fldCharType="end"/>
        </w:r>
      </w:hyperlink>
    </w:p>
    <w:p w14:paraId="0B7C294F" w14:textId="05BC8C0D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2" w:history="1">
        <w:r w:rsidR="00744D52" w:rsidRPr="00E7410E">
          <w:rPr>
            <w:rStyle w:val="afc"/>
            <w:rFonts w:eastAsiaTheme="majorEastAsia"/>
            <w:noProof/>
          </w:rPr>
          <w:t>3. Описание использованных алгоритмов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_Toc242170852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4</w:t>
        </w:r>
        <w:r w:rsidR="00744D52">
          <w:rPr>
            <w:noProof/>
            <w:webHidden/>
          </w:rPr>
          <w:fldChar w:fldCharType="end"/>
        </w:r>
      </w:hyperlink>
    </w:p>
    <w:p w14:paraId="35496B48" w14:textId="43B8B87A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3" w:history="1">
        <w:r w:rsidR="00744D52" w:rsidRPr="00E7410E">
          <w:rPr>
            <w:rStyle w:val="afc"/>
            <w:rFonts w:eastAsiaTheme="majorEastAsia"/>
            <w:noProof/>
          </w:rPr>
          <w:t>4. Описание использованных средств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_Toc242170853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6</w:t>
        </w:r>
        <w:r w:rsidR="00744D52">
          <w:rPr>
            <w:noProof/>
            <w:webHidden/>
          </w:rPr>
          <w:fldChar w:fldCharType="end"/>
        </w:r>
      </w:hyperlink>
    </w:p>
    <w:p w14:paraId="5CA569BE" w14:textId="6785919E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4" w:history="1">
        <w:r w:rsidR="00744D52" w:rsidRPr="00E7410E">
          <w:rPr>
            <w:rStyle w:val="afc"/>
            <w:rFonts w:eastAsiaTheme="majorEastAsia"/>
            <w:noProof/>
          </w:rPr>
          <w:t>5. Описание функционала разработанного программного приложения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_Toc242170854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6</w:t>
        </w:r>
        <w:r w:rsidR="00744D52">
          <w:rPr>
            <w:noProof/>
            <w:webHidden/>
          </w:rPr>
          <w:fldChar w:fldCharType="end"/>
        </w:r>
      </w:hyperlink>
    </w:p>
    <w:p w14:paraId="50D68DE4" w14:textId="793C3834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5" w:history="1">
        <w:r w:rsidR="00744D52" w:rsidRPr="00E7410E">
          <w:rPr>
            <w:rStyle w:val="afc"/>
            <w:rFonts w:eastAsiaTheme="majorEastAsia"/>
            <w:noProof/>
          </w:rPr>
          <w:t>6. Описание полученных результатов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_Toc242170855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7</w:t>
        </w:r>
        <w:r w:rsidR="00744D52">
          <w:rPr>
            <w:noProof/>
            <w:webHidden/>
          </w:rPr>
          <w:fldChar w:fldCharType="end"/>
        </w:r>
      </w:hyperlink>
    </w:p>
    <w:p w14:paraId="520E44EF" w14:textId="75B65D95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6" w:history="1">
        <w:r w:rsidR="00744D52" w:rsidRPr="00E7410E">
          <w:rPr>
            <w:rStyle w:val="afc"/>
            <w:rFonts w:eastAsiaTheme="majorEastAsia"/>
            <w:noProof/>
          </w:rPr>
          <w:t>7. Заключение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_Toc242170856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8</w:t>
        </w:r>
        <w:r w:rsidR="00744D52">
          <w:rPr>
            <w:noProof/>
            <w:webHidden/>
          </w:rPr>
          <w:fldChar w:fldCharType="end"/>
        </w:r>
      </w:hyperlink>
    </w:p>
    <w:p w14:paraId="08776E41" w14:textId="26F17B0B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7" w:history="1">
        <w:r w:rsidR="00744D52" w:rsidRPr="00E7410E">
          <w:rPr>
            <w:rStyle w:val="afc"/>
            <w:rFonts w:eastAsiaTheme="majorEastAsia"/>
            <w:noProof/>
          </w:rPr>
          <w:t>Приложение (графический материал)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_Toc242170857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9</w:t>
        </w:r>
        <w:r w:rsidR="00744D52">
          <w:rPr>
            <w:noProof/>
            <w:webHidden/>
          </w:rPr>
          <w:fldChar w:fldCharType="end"/>
        </w:r>
      </w:hyperlink>
    </w:p>
    <w:p w14:paraId="68CD5687" w14:textId="3612A0A8" w:rsidR="00744D52" w:rsidRDefault="00554CD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8" w:history="1">
        <w:r w:rsidR="00744D52" w:rsidRPr="00E7410E">
          <w:rPr>
            <w:rStyle w:val="afc"/>
            <w:rFonts w:eastAsiaTheme="majorEastAsia"/>
            <w:noProof/>
          </w:rPr>
          <w:t>Приложение (листинг)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_Toc242170858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18</w:t>
        </w:r>
        <w:r w:rsidR="00744D52">
          <w:rPr>
            <w:noProof/>
            <w:webHidden/>
          </w:rPr>
          <w:fldChar w:fldCharType="end"/>
        </w:r>
      </w:hyperlink>
    </w:p>
    <w:p w14:paraId="5FF61D16" w14:textId="6CD2C0DC" w:rsidR="0081453B" w:rsidRDefault="008B050F" w:rsidP="0081453B">
      <w:pPr>
        <w:pStyle w:val="732-20174"/>
        <w:ind w:firstLine="0"/>
      </w:pPr>
      <w:r>
        <w:fldChar w:fldCharType="end"/>
      </w:r>
    </w:p>
    <w:p w14:paraId="66B99451" w14:textId="77777777" w:rsidR="0081453B" w:rsidRDefault="0081453B">
      <w:pPr>
        <w:spacing w:after="160" w:line="259" w:lineRule="auto"/>
        <w:ind w:firstLine="0"/>
        <w:jc w:val="left"/>
        <w:rPr>
          <w:rFonts w:eastAsiaTheme="minorHAnsi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  <w:bookmarkStart w:id="2" w:name="_GoBack"/>
    </w:p>
    <w:p w14:paraId="2EAE4947" w14:textId="77777777" w:rsidR="0081453B" w:rsidRDefault="0081453B" w:rsidP="0081453B">
      <w:pPr>
        <w:pStyle w:val="732-20171"/>
      </w:pPr>
      <w:bookmarkStart w:id="3" w:name="_Toc242170850"/>
      <w:bookmarkEnd w:id="2"/>
      <w:r w:rsidRPr="0081453B">
        <w:lastRenderedPageBreak/>
        <w:t>Цель работы</w:t>
      </w:r>
      <w:bookmarkEnd w:id="3"/>
      <w:r w:rsidRPr="0081453B">
        <w:t xml:space="preserve"> </w:t>
      </w:r>
    </w:p>
    <w:p w14:paraId="24C38C2F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Практическая цель:</w:t>
      </w:r>
      <w:r w:rsidRPr="00FD7999">
        <w:t xml:space="preserve"> разработка программного модуля, реализующего отображение динамического (изменяющегося) растрового изображения на устройстве вывода.</w:t>
      </w:r>
    </w:p>
    <w:p w14:paraId="7CE5B346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Задачи:</w:t>
      </w:r>
    </w:p>
    <w:p w14:paraId="131B7A38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Изучение математического аппарата компьютерной графики.</w:t>
      </w:r>
    </w:p>
    <w:p w14:paraId="202C7E81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Разработка алгоритмов на базе используемого математического аппарата (движение, обработка точек и фигур).</w:t>
      </w:r>
    </w:p>
    <w:p w14:paraId="65FDCB44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Проектирование, разработка и отладка программного модуля.</w:t>
      </w:r>
    </w:p>
    <w:p w14:paraId="546BD694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Проверка работоспособности на разных наборах исходных данных.</w:t>
      </w:r>
    </w:p>
    <w:p w14:paraId="4813D4AA" w14:textId="7383253C" w:rsidR="00FD7999" w:rsidRDefault="00FD7999" w:rsidP="00FD7999">
      <w:pPr>
        <w:pStyle w:val="732-20174"/>
        <w:numPr>
          <w:ilvl w:val="0"/>
          <w:numId w:val="8"/>
        </w:numPr>
      </w:pPr>
      <w:r w:rsidRPr="00FD7999">
        <w:t>Подготовка документации и компоновка материалов.</w:t>
      </w:r>
    </w:p>
    <w:p w14:paraId="09385FCB" w14:textId="52BF9EED" w:rsidR="00FD7999" w:rsidRDefault="00FD7999" w:rsidP="00FD7999">
      <w:pPr>
        <w:pStyle w:val="732-20174"/>
      </w:pPr>
    </w:p>
    <w:p w14:paraId="1C40BC12" w14:textId="39B7D906" w:rsidR="00FD7999" w:rsidRDefault="00FD7999" w:rsidP="00FD7999">
      <w:pPr>
        <w:pStyle w:val="732-20174"/>
      </w:pPr>
    </w:p>
    <w:p w14:paraId="5D0D9757" w14:textId="77777777" w:rsidR="00FD7999" w:rsidRPr="00FD7999" w:rsidRDefault="00FD7999" w:rsidP="00FD7999">
      <w:pPr>
        <w:pStyle w:val="732-20174"/>
      </w:pPr>
    </w:p>
    <w:p w14:paraId="66243B9A" w14:textId="77777777" w:rsidR="0081453B" w:rsidRDefault="0081453B" w:rsidP="0081453B">
      <w:pPr>
        <w:pStyle w:val="732-20171"/>
      </w:pPr>
      <w:bookmarkStart w:id="4" w:name="_Toc242170851"/>
      <w:r w:rsidRPr="0081453B">
        <w:t>Задание</w:t>
      </w:r>
      <w:bookmarkEnd w:id="4"/>
      <w:r w:rsidRPr="0081453B">
        <w:t xml:space="preserve"> </w:t>
      </w:r>
    </w:p>
    <w:p w14:paraId="01D3620F" w14:textId="6107A9FF" w:rsidR="00FD7999" w:rsidRPr="00FD7999" w:rsidRDefault="00FD7999" w:rsidP="00FD7999">
      <w:pPr>
        <w:pStyle w:val="732-20174"/>
      </w:pPr>
      <w:r w:rsidRPr="00FD7999">
        <w:rPr>
          <w:b/>
          <w:bCs/>
        </w:rPr>
        <w:t>Вариант выполнения:</w:t>
      </w:r>
      <w:r w:rsidRPr="00FD7999">
        <w:t xml:space="preserve"> ИВ3 — индивидуальное выполнение.</w:t>
      </w:r>
    </w:p>
    <w:p w14:paraId="25658DE7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Среда разработки и платформа:</w:t>
      </w:r>
    </w:p>
    <w:p w14:paraId="44019017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Язык программирования: </w:t>
      </w:r>
      <w:proofErr w:type="spellStart"/>
      <w:r w:rsidRPr="00FD7999">
        <w:t>Turbo</w:t>
      </w:r>
      <w:proofErr w:type="spellEnd"/>
      <w:r w:rsidRPr="00FD7999">
        <w:t xml:space="preserve"> </w:t>
      </w:r>
      <w:proofErr w:type="spellStart"/>
      <w:r w:rsidRPr="00FD7999">
        <w:t>Assembler</w:t>
      </w:r>
      <w:proofErr w:type="spellEnd"/>
      <w:r w:rsidRPr="00FD7999">
        <w:t xml:space="preserve"> (TASM).</w:t>
      </w:r>
    </w:p>
    <w:p w14:paraId="0B01A38B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ОС: DOS 6.xx (в том числе </w:t>
      </w:r>
      <w:proofErr w:type="spellStart"/>
      <w:r w:rsidRPr="00FD7999">
        <w:t>DosBox</w:t>
      </w:r>
      <w:proofErr w:type="spellEnd"/>
      <w:r w:rsidRPr="00FD7999">
        <w:t>).</w:t>
      </w:r>
    </w:p>
    <w:p w14:paraId="58EBAF29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Вывод графики: прерывания </w:t>
      </w:r>
      <w:proofErr w:type="spellStart"/>
      <w:r w:rsidRPr="00FD7999">
        <w:t>int</w:t>
      </w:r>
      <w:proofErr w:type="spellEnd"/>
      <w:r w:rsidRPr="00FD7999">
        <w:t xml:space="preserve"> 10h, графический режим VGA 13h (320×200, 256 цветов).</w:t>
      </w:r>
    </w:p>
    <w:p w14:paraId="64ABA36A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Обязательные рабочие задачи:</w:t>
      </w:r>
    </w:p>
    <w:p w14:paraId="27A90C73" w14:textId="77777777" w:rsidR="00FD7999" w:rsidRPr="00FD7999" w:rsidRDefault="00FD7999" w:rsidP="00FD7999">
      <w:pPr>
        <w:pStyle w:val="732-20174"/>
        <w:numPr>
          <w:ilvl w:val="0"/>
          <w:numId w:val="10"/>
        </w:numPr>
      </w:pPr>
      <w:r w:rsidRPr="00FD7999">
        <w:t>ОЗ.Р1 — разработка программной логики реализации смены положения движущихся фигур;</w:t>
      </w:r>
    </w:p>
    <w:p w14:paraId="1B4F63AF" w14:textId="77777777" w:rsidR="00FD7999" w:rsidRPr="00FD7999" w:rsidRDefault="00FD7999" w:rsidP="00FD7999">
      <w:pPr>
        <w:pStyle w:val="732-20174"/>
        <w:numPr>
          <w:ilvl w:val="0"/>
          <w:numId w:val="10"/>
        </w:numPr>
      </w:pPr>
      <w:r w:rsidRPr="00FD7999">
        <w:t>ОЗ.Р2 — разработка программной логики вывода изображения (кадра);</w:t>
      </w:r>
    </w:p>
    <w:p w14:paraId="4FAFE420" w14:textId="0BBB1164" w:rsidR="00FD7999" w:rsidRDefault="00FD7999" w:rsidP="00FD7999">
      <w:pPr>
        <w:pStyle w:val="732-20174"/>
        <w:numPr>
          <w:ilvl w:val="0"/>
          <w:numId w:val="10"/>
        </w:numPr>
      </w:pPr>
      <w:r w:rsidRPr="00FD7999">
        <w:t>ОЗ.Д1 — оформление и представление результатов.</w:t>
      </w:r>
    </w:p>
    <w:p w14:paraId="2296E533" w14:textId="11E38E07" w:rsidR="003F4DEF" w:rsidRDefault="003F4DEF" w:rsidP="003F4DEF">
      <w:pPr>
        <w:pStyle w:val="732-20174"/>
      </w:pPr>
    </w:p>
    <w:p w14:paraId="61CC545E" w14:textId="76CD9255" w:rsidR="003F4DEF" w:rsidRDefault="003F4DEF" w:rsidP="003F4DEF">
      <w:pPr>
        <w:pStyle w:val="732-20174"/>
      </w:pPr>
    </w:p>
    <w:p w14:paraId="4773AE34" w14:textId="77777777" w:rsidR="003F4DEF" w:rsidRPr="00FD7999" w:rsidRDefault="003F4DEF" w:rsidP="003F4DEF">
      <w:pPr>
        <w:pStyle w:val="732-20174"/>
      </w:pPr>
    </w:p>
    <w:p w14:paraId="29CF7844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lastRenderedPageBreak/>
        <w:t>Дополнительные рабочие задачи:</w:t>
      </w:r>
    </w:p>
    <w:p w14:paraId="17459DF9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ДЗ.А1 — использование равностороннего треугольника в качестве типа габаритов фигуры (без вращения), разработка алгоритма и программной реализации определения выхода за границы области движения;</w:t>
      </w:r>
    </w:p>
    <w:p w14:paraId="64CA280E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ДЗ.Б1 — дополнение движения фигуры постепенным вращением относительно точки центра;</w:t>
      </w:r>
    </w:p>
    <w:p w14:paraId="3A6F8FAE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ДЗ.В5 — замена равномерного прямолинейного движения фигуры движением с заданной изначальной скоростью с учётом силы тяготения, при столкновении с границами — «отскок» по закону отражения луча с приданием импульса;</w:t>
      </w:r>
    </w:p>
    <w:p w14:paraId="64E7E3F2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ДЗ.Е3 — оптимизация отрисовки за счёт схемы «двойной буферизации», с возможностью принудительной установки FPS и размера области вывода.</w:t>
      </w:r>
    </w:p>
    <w:p w14:paraId="6341A2CC" w14:textId="7B1F7ACF" w:rsidR="00FD7999" w:rsidRDefault="00FD7999" w:rsidP="00FD7999">
      <w:pPr>
        <w:pStyle w:val="732-20174"/>
      </w:pPr>
      <w:r w:rsidRPr="00FD7999">
        <w:rPr>
          <w:b/>
          <w:bCs/>
        </w:rPr>
        <w:t>Распределение задач:</w:t>
      </w:r>
      <w:r w:rsidRPr="00FD7999">
        <w:t xml:space="preserve"> все задачи выполнены единственным исполнителем.</w:t>
      </w:r>
      <w:r w:rsidRPr="004546C4">
        <w:t xml:space="preserve"> </w:t>
      </w:r>
    </w:p>
    <w:p w14:paraId="01B758AE" w14:textId="77777777" w:rsidR="003F4DEF" w:rsidRDefault="003F4DEF" w:rsidP="00FD7999">
      <w:pPr>
        <w:pStyle w:val="732-20174"/>
      </w:pPr>
    </w:p>
    <w:p w14:paraId="59A8E129" w14:textId="3939C2FC" w:rsidR="00FD7999" w:rsidRDefault="00FD7999" w:rsidP="00FD7999">
      <w:pPr>
        <w:pStyle w:val="732-20174"/>
      </w:pPr>
    </w:p>
    <w:p w14:paraId="77FA0F37" w14:textId="28693A9C" w:rsidR="00FD7999" w:rsidRDefault="00FD7999" w:rsidP="00FD7999">
      <w:pPr>
        <w:pStyle w:val="732-20171"/>
      </w:pPr>
      <w:bookmarkStart w:id="5" w:name="_Toc242170852"/>
      <w:r>
        <w:t>Описание использованных алгоритмов</w:t>
      </w:r>
      <w:bookmarkEnd w:id="5"/>
    </w:p>
    <w:p w14:paraId="4F2C284B" w14:textId="0272799E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3.1 Математическая модель движения (ДЗ.В5)</w:t>
      </w:r>
    </w:p>
    <w:p w14:paraId="6C1294E4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Движение фигуры описывается уравнениями баллистики:</w:t>
      </w:r>
    </w:p>
    <w:p w14:paraId="1FE6F241" w14:textId="4936771A" w:rsidR="00FD7999" w:rsidRPr="00FD7999" w:rsidRDefault="00FD7999" w:rsidP="00FD7999">
      <w:pPr>
        <w:pStyle w:val="732-20174"/>
        <w:numPr>
          <w:ilvl w:val="0"/>
          <w:numId w:val="12"/>
        </w:numPr>
      </w:pPr>
      <w:proofErr w:type="spellStart"/>
      <w:r w:rsidRPr="00FD7999">
        <w:rPr>
          <w:i/>
          <w:iCs/>
        </w:rPr>
        <w:t>vx</w:t>
      </w:r>
      <w:proofErr w:type="spellEnd"/>
      <w:r w:rsidRPr="00FD7999">
        <w:t>​=</w:t>
      </w:r>
      <w:r w:rsidRPr="00FD7999">
        <w:rPr>
          <w:i/>
          <w:iCs/>
        </w:rPr>
        <w:t>v</w:t>
      </w:r>
      <w:r w:rsidRPr="00FD7999">
        <w:t>0</w:t>
      </w:r>
      <w:r w:rsidRPr="00FD7999">
        <w:rPr>
          <w:i/>
          <w:iCs/>
        </w:rPr>
        <w:t>x</w:t>
      </w:r>
      <w:r w:rsidRPr="00FD7999">
        <w:t>​;</w:t>
      </w:r>
    </w:p>
    <w:p w14:paraId="79E8722A" w14:textId="51540ABF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proofErr w:type="spellStart"/>
      <w:r w:rsidRPr="00FD7999">
        <w:rPr>
          <w:i/>
          <w:iCs/>
          <w:lang w:val="en-US"/>
        </w:rPr>
        <w:t>vy</w:t>
      </w:r>
      <w:proofErr w:type="spellEnd"/>
      <w:r w:rsidRPr="00FD7999">
        <w:rPr>
          <w:lang w:val="en-US"/>
        </w:rPr>
        <w:t>​=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​+</w:t>
      </w:r>
      <w:proofErr w:type="spellStart"/>
      <w:r w:rsidRPr="00FD7999">
        <w:rPr>
          <w:i/>
          <w:iCs/>
          <w:lang w:val="en-US"/>
        </w:rPr>
        <w:t>g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proofErr w:type="spellEnd"/>
      <w:r w:rsidRPr="00FD7999">
        <w:rPr>
          <w:lang w:val="en-US"/>
        </w:rPr>
        <w:t>;</w:t>
      </w:r>
    </w:p>
    <w:p w14:paraId="6570AB31" w14:textId="5E9CD14F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=</w:t>
      </w: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0​+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​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;</w:t>
      </w:r>
    </w:p>
    <w:p w14:paraId="2E647368" w14:textId="138028FB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=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0​+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​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+2</w:t>
      </w:r>
      <w:r w:rsidRPr="00FD7999">
        <w:rPr>
          <w:i/>
          <w:iCs/>
          <w:lang w:val="en-US"/>
        </w:rPr>
        <w:t>g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2​.</w:t>
      </w:r>
    </w:p>
    <w:p w14:paraId="5EAC393E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При столкновении с границей области движения выполняется отскок по закону отражения:</w:t>
      </w:r>
    </w:p>
    <w:p w14:paraId="101CDEE9" w14:textId="2C5945DC" w:rsidR="00FD7999" w:rsidRPr="00FD7999" w:rsidRDefault="00FD7999" w:rsidP="00FD7999">
      <w:pPr>
        <w:pStyle w:val="732-20174"/>
        <w:numPr>
          <w:ilvl w:val="0"/>
          <w:numId w:val="13"/>
        </w:numPr>
      </w:pPr>
      <w:r w:rsidRPr="00FD7999">
        <w:t xml:space="preserve">при ударе о вертикальную границу: </w:t>
      </w:r>
      <w:proofErr w:type="spellStart"/>
      <w:r w:rsidRPr="00FD7999">
        <w:rPr>
          <w:i/>
          <w:iCs/>
        </w:rPr>
        <w:t>vx</w:t>
      </w:r>
      <w:proofErr w:type="spellEnd"/>
      <w:r w:rsidRPr="00FD7999">
        <w:t>​=−</w:t>
      </w:r>
      <w:proofErr w:type="spellStart"/>
      <w:r w:rsidRPr="00FD7999">
        <w:rPr>
          <w:i/>
          <w:iCs/>
        </w:rPr>
        <w:t>vx</w:t>
      </w:r>
      <w:proofErr w:type="spellEnd"/>
      <w:r w:rsidRPr="00FD7999">
        <w:t>​;</w:t>
      </w:r>
    </w:p>
    <w:p w14:paraId="3EA04CE3" w14:textId="64182DBC" w:rsidR="00FD7999" w:rsidRPr="00FD7999" w:rsidRDefault="00FD7999" w:rsidP="00FD7999">
      <w:pPr>
        <w:pStyle w:val="732-20174"/>
        <w:numPr>
          <w:ilvl w:val="0"/>
          <w:numId w:val="13"/>
        </w:numPr>
      </w:pPr>
      <w:r w:rsidRPr="00FD7999">
        <w:t xml:space="preserve">при ударе о горизонтальную границу: 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​=−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 xml:space="preserve">​, затем 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​=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​−</w:t>
      </w:r>
      <w:proofErr w:type="spellStart"/>
      <w:r w:rsidRPr="00FD7999">
        <w:t>impulse</w:t>
      </w:r>
      <w:proofErr w:type="spellEnd"/>
      <w:r w:rsidR="00BA0433" w:rsidRPr="00BA0433">
        <w:t xml:space="preserve">, </w:t>
      </w:r>
      <w:r w:rsidR="00BA0433">
        <w:t>причем добавление импульса лишь при ударе о нижнюю границу</w:t>
      </w:r>
    </w:p>
    <w:p w14:paraId="26B27BCE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lastRenderedPageBreak/>
        <w:t>3.2 Поворот фигуры (ДЗ.Б1)</w:t>
      </w:r>
    </w:p>
    <w:p w14:paraId="2844516C" w14:textId="6AFA8811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Поворот вершин равностороннего треугольника относительно центра на угол φ:</w:t>
      </w:r>
    </w:p>
    <w:p w14:paraId="5FF46FED" w14:textId="01EE74A3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x′=x0+</w:t>
      </w:r>
      <w:r w:rsidR="00C032D2">
        <w:rPr>
          <w:lang w:val="en-US"/>
        </w:rPr>
        <w:t>r</w:t>
      </w:r>
      <w:r w:rsidRPr="00FD7999">
        <w:rPr>
          <w:rFonts w:ascii="Cambria Math" w:hAnsi="Cambria Math" w:cs="Cambria Math"/>
        </w:rPr>
        <w:t>⋅</w:t>
      </w:r>
      <w:proofErr w:type="spellStart"/>
      <w:r w:rsidRPr="00FD7999">
        <w:t>cos</w:t>
      </w:r>
      <w:r w:rsidRPr="00FD7999">
        <w:rPr>
          <w:rFonts w:cs="Times New Roman"/>
        </w:rPr>
        <w:t>⁡φ</w:t>
      </w:r>
      <w:proofErr w:type="spellEnd"/>
      <w:r w:rsidRPr="00FD7999">
        <w:t>;</w:t>
      </w:r>
    </w:p>
    <w:p w14:paraId="3F76D32E" w14:textId="6641F0B9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y′=y0+</w:t>
      </w:r>
      <w:r w:rsidR="00C032D2">
        <w:rPr>
          <w:rFonts w:ascii="Cambria Math" w:hAnsi="Cambria Math" w:cs="Cambria Math"/>
          <w:lang w:val="en-US"/>
        </w:rPr>
        <w:t>r</w:t>
      </w:r>
      <w:r w:rsidRPr="00FD7999">
        <w:rPr>
          <w:rFonts w:ascii="Cambria Math" w:hAnsi="Cambria Math" w:cs="Cambria Math"/>
        </w:rPr>
        <w:t>⋅</w:t>
      </w:r>
      <w:proofErr w:type="spellStart"/>
      <w:r w:rsidRPr="00FD7999">
        <w:t>sin</w:t>
      </w:r>
      <w:r w:rsidRPr="00FD7999">
        <w:rPr>
          <w:rFonts w:cs="Times New Roman"/>
        </w:rPr>
        <w:t>⁡φ</w:t>
      </w:r>
      <w:proofErr w:type="spellEnd"/>
      <w:r w:rsidR="00C032D2">
        <w:rPr>
          <w:rFonts w:cs="Times New Roman"/>
          <w:lang w:val="en-US"/>
        </w:rPr>
        <w:t>;</w:t>
      </w:r>
    </w:p>
    <w:p w14:paraId="4C905DC2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 xml:space="preserve">Для вычисления синусов и косинусов используется таблица </w:t>
      </w:r>
      <w:proofErr w:type="spellStart"/>
      <w:r w:rsidRPr="00FD7999">
        <w:t>sin_tab</w:t>
      </w:r>
      <w:proofErr w:type="spellEnd"/>
      <w:r w:rsidRPr="00FD7999">
        <w:t xml:space="preserve"> (256 слов), что обеспечивает целочисленную арифметику с фиксированной точкой (точность 1/256).</w:t>
      </w:r>
    </w:p>
    <w:p w14:paraId="5969B158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3.3 Определение выхода за границы (ДЗ.А1)</w:t>
      </w:r>
    </w:p>
    <w:p w14:paraId="46C55CF4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Габариты фигуры описываются равносторонним треугольником. Для проверки выхода за границы области перемещения вычисляются минимальные и максимальные координаты вершин:</w:t>
      </w:r>
    </w:p>
    <w:p w14:paraId="1C8BCA45" w14:textId="68548B77" w:rsidR="00FD7999" w:rsidRPr="00FD7999" w:rsidRDefault="00FD7999" w:rsidP="00FD7999">
      <w:pPr>
        <w:pStyle w:val="732-20174"/>
        <w:numPr>
          <w:ilvl w:val="0"/>
          <w:numId w:val="15"/>
        </w:numPr>
        <w:rPr>
          <w:lang w:val="en-US"/>
        </w:rPr>
      </w:pPr>
      <w:proofErr w:type="spellStart"/>
      <w:r w:rsidRPr="00FD7999">
        <w:rPr>
          <w:lang w:val="en-US"/>
        </w:rPr>
        <w:t>minX</w:t>
      </w:r>
      <w:proofErr w:type="spellEnd"/>
      <w:r w:rsidRPr="00FD7999">
        <w:rPr>
          <w:lang w:val="en-US"/>
        </w:rPr>
        <w:t>=min(</w:t>
      </w:r>
      <w:r w:rsidRPr="00FD7999">
        <w:rPr>
          <w:i/>
          <w:iCs/>
          <w:lang w:val="en-US"/>
        </w:rPr>
        <w:t>xi</w:t>
      </w:r>
      <w:r w:rsidRPr="00FD7999">
        <w:rPr>
          <w:lang w:val="en-US"/>
        </w:rPr>
        <w:t>​),</w:t>
      </w:r>
      <w:r w:rsidR="00EC6516" w:rsidRPr="00EC6516">
        <w:rPr>
          <w:lang w:val="en-US"/>
        </w:rPr>
        <w:t xml:space="preserve"> </w:t>
      </w:r>
      <w:proofErr w:type="spellStart"/>
      <w:r w:rsidRPr="00FD7999">
        <w:rPr>
          <w:lang w:val="en-US"/>
        </w:rPr>
        <w:t>maxX</w:t>
      </w:r>
      <w:proofErr w:type="spellEnd"/>
      <w:r w:rsidRPr="00FD7999">
        <w:rPr>
          <w:lang w:val="en-US"/>
        </w:rPr>
        <w:t>=max(</w:t>
      </w:r>
      <w:r w:rsidRPr="00FD7999">
        <w:rPr>
          <w:i/>
          <w:iCs/>
          <w:lang w:val="en-US"/>
        </w:rPr>
        <w:t>xi</w:t>
      </w:r>
      <w:r w:rsidRPr="00FD7999">
        <w:rPr>
          <w:lang w:val="en-US"/>
        </w:rPr>
        <w:t>​);</w:t>
      </w:r>
    </w:p>
    <w:p w14:paraId="39DB7370" w14:textId="7D8B6953" w:rsidR="00FD7999" w:rsidRPr="00FD7999" w:rsidRDefault="00FD7999" w:rsidP="00FD7999">
      <w:pPr>
        <w:pStyle w:val="732-20174"/>
        <w:numPr>
          <w:ilvl w:val="0"/>
          <w:numId w:val="15"/>
        </w:numPr>
        <w:rPr>
          <w:lang w:val="en-US"/>
        </w:rPr>
      </w:pPr>
      <w:proofErr w:type="spellStart"/>
      <w:r w:rsidRPr="00FD7999">
        <w:rPr>
          <w:lang w:val="en-US"/>
        </w:rPr>
        <w:t>minY</w:t>
      </w:r>
      <w:proofErr w:type="spellEnd"/>
      <w:r w:rsidRPr="00FD7999">
        <w:rPr>
          <w:lang w:val="en-US"/>
        </w:rPr>
        <w:t>=min(</w:t>
      </w:r>
      <w:proofErr w:type="spellStart"/>
      <w:r w:rsidRPr="00FD7999">
        <w:rPr>
          <w:i/>
          <w:iCs/>
          <w:lang w:val="en-US"/>
        </w:rPr>
        <w:t>yi</w:t>
      </w:r>
      <w:proofErr w:type="spellEnd"/>
      <w:r w:rsidRPr="00FD7999">
        <w:rPr>
          <w:lang w:val="en-US"/>
        </w:rPr>
        <w:t>​),</w:t>
      </w:r>
      <w:r w:rsidR="00EC6516" w:rsidRPr="00EC6516">
        <w:rPr>
          <w:lang w:val="en-US"/>
        </w:rPr>
        <w:t xml:space="preserve"> </w:t>
      </w:r>
      <w:proofErr w:type="spellStart"/>
      <w:r w:rsidRPr="00FD7999">
        <w:rPr>
          <w:lang w:val="en-US"/>
        </w:rPr>
        <w:t>maxY</w:t>
      </w:r>
      <w:proofErr w:type="spellEnd"/>
      <w:r w:rsidRPr="00FD7999">
        <w:rPr>
          <w:lang w:val="en-US"/>
        </w:rPr>
        <w:t>=max(</w:t>
      </w:r>
      <w:proofErr w:type="spellStart"/>
      <w:r w:rsidRPr="00FD7999">
        <w:rPr>
          <w:i/>
          <w:iCs/>
          <w:lang w:val="en-US"/>
        </w:rPr>
        <w:t>yi</w:t>
      </w:r>
      <w:proofErr w:type="spellEnd"/>
      <w:r w:rsidRPr="00FD7999">
        <w:rPr>
          <w:lang w:val="en-US"/>
        </w:rPr>
        <w:t>​).</w:t>
      </w:r>
    </w:p>
    <w:p w14:paraId="32E85645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 xml:space="preserve">Если </w:t>
      </w:r>
      <w:proofErr w:type="spellStart"/>
      <w:r w:rsidRPr="00FD7999">
        <w:t>minX</w:t>
      </w:r>
      <w:proofErr w:type="spellEnd"/>
      <w:r w:rsidRPr="00FD7999">
        <w:t xml:space="preserve"> &lt; 0, </w:t>
      </w:r>
      <w:proofErr w:type="spellStart"/>
      <w:r w:rsidRPr="00FD7999">
        <w:t>maxX</w:t>
      </w:r>
      <w:proofErr w:type="spellEnd"/>
      <w:r w:rsidRPr="00FD7999">
        <w:t xml:space="preserve"> &gt; </w:t>
      </w:r>
      <w:proofErr w:type="spellStart"/>
      <w:r w:rsidRPr="00FD7999">
        <w:t>viewW</w:t>
      </w:r>
      <w:proofErr w:type="spellEnd"/>
      <w:r w:rsidRPr="00FD7999">
        <w:t xml:space="preserve">, </w:t>
      </w:r>
      <w:proofErr w:type="spellStart"/>
      <w:r w:rsidRPr="00FD7999">
        <w:t>minY</w:t>
      </w:r>
      <w:proofErr w:type="spellEnd"/>
      <w:r w:rsidRPr="00FD7999">
        <w:t xml:space="preserve"> &lt; 0 или </w:t>
      </w:r>
      <w:proofErr w:type="spellStart"/>
      <w:r w:rsidRPr="00FD7999">
        <w:t>maxY</w:t>
      </w:r>
      <w:proofErr w:type="spellEnd"/>
      <w:r w:rsidRPr="00FD7999">
        <w:t xml:space="preserve"> &gt; </w:t>
      </w:r>
      <w:proofErr w:type="spellStart"/>
      <w:r w:rsidRPr="00FD7999">
        <w:t>viewH</w:t>
      </w:r>
      <w:proofErr w:type="spellEnd"/>
      <w:r w:rsidRPr="00FD7999">
        <w:t xml:space="preserve"> — фигура вышла за границы, выполняется коррекция положения и отскок.</w:t>
      </w:r>
    </w:p>
    <w:p w14:paraId="164272F4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3.4 Двойная буферизация (ДЗ.Е3)</w:t>
      </w:r>
    </w:p>
    <w:p w14:paraId="0E40C4F9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Отрисовка ведётся в «задний буфер» (страница видеопамяти VGA), после чего содержимое буфера копируется на экран. Это устраняет мерцание и позволяет независимо управлять FPS и размером области вывода.</w:t>
      </w:r>
    </w:p>
    <w:p w14:paraId="5C41A966" w14:textId="65B903C8" w:rsidR="00FD7999" w:rsidRDefault="00FD7999">
      <w:pPr>
        <w:spacing w:after="160" w:line="259" w:lineRule="auto"/>
        <w:ind w:firstLine="0"/>
        <w:jc w:val="left"/>
        <w:rPr>
          <w:rFonts w:eastAsiaTheme="minorHAnsi" w:cstheme="minorBidi"/>
          <w:b/>
          <w:bCs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rPr>
          <w:b/>
          <w:bCs/>
        </w:rPr>
        <w:br w:type="page"/>
      </w:r>
    </w:p>
    <w:p w14:paraId="6ACDAF04" w14:textId="6B38BF52" w:rsidR="00FD7999" w:rsidRDefault="000C1AF7" w:rsidP="008B050F">
      <w:pPr>
        <w:pStyle w:val="732-20171"/>
      </w:pPr>
      <w:bookmarkStart w:id="6" w:name="_Toc242170853"/>
      <w:r>
        <w:lastRenderedPageBreak/>
        <w:t>Описание использованных средств</w:t>
      </w:r>
      <w:bookmarkEnd w:id="6"/>
    </w:p>
    <w:p w14:paraId="485FE622" w14:textId="1934F722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Язык программирования:</w:t>
      </w:r>
      <w:r w:rsidRPr="000C1AF7">
        <w:t xml:space="preserve"> </w:t>
      </w:r>
      <w:proofErr w:type="spellStart"/>
      <w:r w:rsidRPr="000C1AF7">
        <w:t>Turbo</w:t>
      </w:r>
      <w:proofErr w:type="spellEnd"/>
      <w:r w:rsidRPr="000C1AF7">
        <w:t xml:space="preserve"> </w:t>
      </w:r>
      <w:proofErr w:type="spellStart"/>
      <w:r w:rsidRPr="000C1AF7">
        <w:t>Assembler</w:t>
      </w:r>
      <w:proofErr w:type="spellEnd"/>
      <w:r w:rsidRPr="000C1AF7">
        <w:t xml:space="preserve"> (TASM).</w:t>
      </w:r>
    </w:p>
    <w:p w14:paraId="220C8537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Платформа:</w:t>
      </w:r>
      <w:r w:rsidRPr="000C1AF7">
        <w:t xml:space="preserve"> DOS 6.xx (</w:t>
      </w:r>
      <w:proofErr w:type="spellStart"/>
      <w:r w:rsidRPr="000C1AF7">
        <w:t>DosBox</w:t>
      </w:r>
      <w:proofErr w:type="spellEnd"/>
      <w:r w:rsidRPr="000C1AF7">
        <w:t>).</w:t>
      </w:r>
    </w:p>
    <w:p w14:paraId="555F40CF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Графический режим:</w:t>
      </w:r>
      <w:r w:rsidRPr="000C1AF7">
        <w:t xml:space="preserve"> VGA 13h (320×200, 256 цветов).</w:t>
      </w:r>
    </w:p>
    <w:p w14:paraId="42461705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Вывод графики:</w:t>
      </w:r>
      <w:r w:rsidRPr="000C1AF7">
        <w:t xml:space="preserve"> прерывания </w:t>
      </w:r>
      <w:proofErr w:type="spellStart"/>
      <w:r w:rsidRPr="000C1AF7">
        <w:t>int</w:t>
      </w:r>
      <w:proofErr w:type="spellEnd"/>
      <w:r w:rsidRPr="000C1AF7">
        <w:t xml:space="preserve"> 10h (установка режима), прямая запись в видеопамять A000h.</w:t>
      </w:r>
    </w:p>
    <w:p w14:paraId="15EE0225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Ввод:</w:t>
      </w:r>
      <w:r w:rsidRPr="000C1AF7">
        <w:t xml:space="preserve"> прерывания </w:t>
      </w:r>
      <w:proofErr w:type="spellStart"/>
      <w:r w:rsidRPr="000C1AF7">
        <w:t>int</w:t>
      </w:r>
      <w:proofErr w:type="spellEnd"/>
      <w:r w:rsidRPr="000C1AF7">
        <w:t xml:space="preserve"> 16h (клавиатура).</w:t>
      </w:r>
    </w:p>
    <w:p w14:paraId="66D50B6C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Таймер:</w:t>
      </w:r>
      <w:r w:rsidRPr="000C1AF7">
        <w:t xml:space="preserve"> прерывание </w:t>
      </w:r>
      <w:proofErr w:type="spellStart"/>
      <w:r w:rsidRPr="000C1AF7">
        <w:t>int</w:t>
      </w:r>
      <w:proofErr w:type="spellEnd"/>
      <w:r w:rsidRPr="000C1AF7">
        <w:t xml:space="preserve"> 15h, функция 86h (задержка).</w:t>
      </w:r>
    </w:p>
    <w:p w14:paraId="1624211A" w14:textId="77777777" w:rsidR="000C1AF7" w:rsidRPr="000C1AF7" w:rsidRDefault="000C1AF7" w:rsidP="000C1AF7">
      <w:pPr>
        <w:pStyle w:val="732-20174"/>
      </w:pPr>
      <w:r w:rsidRPr="000C1AF7">
        <w:t>Сторонние библиотеки не использовались.</w:t>
      </w:r>
    </w:p>
    <w:p w14:paraId="7B1093D0" w14:textId="7ADE2E74" w:rsidR="000C1AF7" w:rsidRDefault="000C1AF7" w:rsidP="000C1AF7">
      <w:pPr>
        <w:pStyle w:val="732-20174"/>
      </w:pPr>
    </w:p>
    <w:p w14:paraId="38A91951" w14:textId="4A3D17F6" w:rsidR="000C1AF7" w:rsidRDefault="000C1AF7" w:rsidP="000C1AF7">
      <w:pPr>
        <w:pStyle w:val="732-20174"/>
      </w:pPr>
    </w:p>
    <w:p w14:paraId="24CD028C" w14:textId="77777777" w:rsidR="000C1AF7" w:rsidRPr="000C1AF7" w:rsidRDefault="000C1AF7" w:rsidP="000C1AF7">
      <w:pPr>
        <w:pStyle w:val="732-20174"/>
      </w:pPr>
    </w:p>
    <w:p w14:paraId="443D3319" w14:textId="7246911D" w:rsidR="000C1AF7" w:rsidRDefault="000C1AF7" w:rsidP="008B050F">
      <w:pPr>
        <w:pStyle w:val="732-20171"/>
      </w:pPr>
      <w:bookmarkStart w:id="7" w:name="_Toc242170854"/>
      <w:r>
        <w:t>Описание функционала разработанного программного приложения</w:t>
      </w:r>
      <w:bookmarkEnd w:id="7"/>
    </w:p>
    <w:p w14:paraId="25D75CDD" w14:textId="0AA5D9A4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5.1 Структура программы</w:t>
      </w:r>
    </w:p>
    <w:p w14:paraId="521258F6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main</w:t>
      </w:r>
      <w:proofErr w:type="spellEnd"/>
      <w:r w:rsidRPr="000C1AF7">
        <w:t xml:space="preserve"> — точка входа, главный цикл.</w:t>
      </w:r>
    </w:p>
    <w:p w14:paraId="24EBA492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gfx_init</w:t>
      </w:r>
      <w:proofErr w:type="spellEnd"/>
      <w:r w:rsidRPr="000C1AF7">
        <w:t xml:space="preserve"> / </w:t>
      </w:r>
      <w:proofErr w:type="spellStart"/>
      <w:r w:rsidRPr="000C1AF7">
        <w:t>gfx_shutdown</w:t>
      </w:r>
      <w:proofErr w:type="spellEnd"/>
      <w:r w:rsidRPr="000C1AF7">
        <w:t xml:space="preserve"> — инициализация и завершение видеорежима.</w:t>
      </w:r>
    </w:p>
    <w:p w14:paraId="7F152849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handle_input</w:t>
      </w:r>
      <w:proofErr w:type="spellEnd"/>
      <w:r w:rsidRPr="000C1AF7">
        <w:t xml:space="preserve"> — обработка клавиатуры (выход, изменение FPS, размера области).</w:t>
      </w:r>
    </w:p>
    <w:p w14:paraId="69B78203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color_view</w:t>
      </w:r>
      <w:proofErr w:type="spellEnd"/>
      <w:r w:rsidRPr="000C1AF7">
        <w:t xml:space="preserve"> — перерисовка области вывода при изменении размера.</w:t>
      </w:r>
    </w:p>
    <w:p w14:paraId="400392EB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fill_rect</w:t>
      </w:r>
      <w:proofErr w:type="spellEnd"/>
      <w:r w:rsidRPr="000C1AF7">
        <w:t xml:space="preserve"> — заливка прямоугольной области.</w:t>
      </w:r>
    </w:p>
    <w:p w14:paraId="64281570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draw_triangle</w:t>
      </w:r>
      <w:proofErr w:type="spellEnd"/>
      <w:r w:rsidRPr="000C1AF7">
        <w:t xml:space="preserve"> — отрисовка треугольника.</w:t>
      </w:r>
    </w:p>
    <w:p w14:paraId="70CB623F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draw_line</w:t>
      </w:r>
      <w:proofErr w:type="spellEnd"/>
      <w:r w:rsidRPr="000C1AF7">
        <w:t xml:space="preserve"> — отрисовка линии (алгоритм </w:t>
      </w:r>
      <w:proofErr w:type="spellStart"/>
      <w:r w:rsidRPr="000C1AF7">
        <w:t>Брезенхэма</w:t>
      </w:r>
      <w:proofErr w:type="spellEnd"/>
      <w:r w:rsidRPr="000C1AF7">
        <w:t>).</w:t>
      </w:r>
    </w:p>
    <w:p w14:paraId="4584EEB1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update_body</w:t>
      </w:r>
      <w:proofErr w:type="spellEnd"/>
      <w:r w:rsidRPr="000C1AF7">
        <w:t xml:space="preserve"> — обновление физики (движение, поворот, вычисление вершин).</w:t>
      </w:r>
    </w:p>
    <w:p w14:paraId="17C5D40B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resolve_collision</w:t>
      </w:r>
      <w:proofErr w:type="spellEnd"/>
      <w:r w:rsidRPr="000C1AF7">
        <w:t xml:space="preserve"> — обработка столкновений с границами.</w:t>
      </w:r>
    </w:p>
    <w:p w14:paraId="1B647860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5.2 Структуры данных</w:t>
      </w:r>
    </w:p>
    <w:p w14:paraId="786AAE33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Triangle</w:t>
      </w:r>
      <w:proofErr w:type="spellEnd"/>
      <w:r w:rsidRPr="000C1AF7">
        <w:t xml:space="preserve"> — угол, приращение угла, сторона, координаты вершин.</w:t>
      </w:r>
    </w:p>
    <w:p w14:paraId="2FA9C4A1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Body</w:t>
      </w:r>
      <w:proofErr w:type="spellEnd"/>
      <w:r w:rsidRPr="000C1AF7">
        <w:t xml:space="preserve"> — треугольник, позиция, скорость, гравитация, импульс.</w:t>
      </w:r>
    </w:p>
    <w:p w14:paraId="1EE90FC2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Point</w:t>
      </w:r>
      <w:proofErr w:type="spellEnd"/>
      <w:r w:rsidRPr="000C1AF7">
        <w:t xml:space="preserve"> — координаты x, y.</w:t>
      </w:r>
    </w:p>
    <w:p w14:paraId="6E0E52F3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lastRenderedPageBreak/>
        <w:t>5.3 Основной рабочий цикл</w:t>
      </w:r>
    </w:p>
    <w:p w14:paraId="36912D70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Обработка ввода.</w:t>
      </w:r>
    </w:p>
    <w:p w14:paraId="7A88F095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Стирание предыдущего положения фигуры.</w:t>
      </w:r>
    </w:p>
    <w:p w14:paraId="72828E98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Обновление физики (движение, поворот, вычисление вершин).</w:t>
      </w:r>
    </w:p>
    <w:p w14:paraId="15A550D6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Отрисовка нового положения.</w:t>
      </w:r>
    </w:p>
    <w:p w14:paraId="021ADFB6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Задержка для поддержания заданного FPS.</w:t>
      </w:r>
    </w:p>
    <w:p w14:paraId="5C0504E9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5.4 Взаимодействие с пользователем</w:t>
      </w:r>
    </w:p>
    <w:p w14:paraId="479A368A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proofErr w:type="spellStart"/>
      <w:r w:rsidRPr="000C1AF7">
        <w:t>Esc</w:t>
      </w:r>
      <w:proofErr w:type="spellEnd"/>
      <w:r w:rsidRPr="000C1AF7">
        <w:t xml:space="preserve"> — выход.</w:t>
      </w:r>
    </w:p>
    <w:p w14:paraId="022B1917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+ / = — увеличение FPS.</w:t>
      </w:r>
    </w:p>
    <w:p w14:paraId="4A6E295F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- / _ — уменьшение FPS.</w:t>
      </w:r>
    </w:p>
    <w:p w14:paraId="7F360D2F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[ — уменьшение области вывода.</w:t>
      </w:r>
    </w:p>
    <w:p w14:paraId="57A4B597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] — увеличение области вывода.</w:t>
      </w:r>
    </w:p>
    <w:p w14:paraId="183A0BD0" w14:textId="46C6D031" w:rsidR="000C1AF7" w:rsidRDefault="000C1AF7" w:rsidP="000C1AF7">
      <w:pPr>
        <w:pStyle w:val="732-20174"/>
      </w:pPr>
    </w:p>
    <w:p w14:paraId="011064E2" w14:textId="77777777" w:rsidR="000C1AF7" w:rsidRPr="000C1AF7" w:rsidRDefault="000C1AF7" w:rsidP="000C1AF7">
      <w:pPr>
        <w:pStyle w:val="732-20174"/>
      </w:pPr>
    </w:p>
    <w:p w14:paraId="32EC69A4" w14:textId="62814BFD" w:rsidR="000C1AF7" w:rsidRDefault="000C1AF7" w:rsidP="008B050F">
      <w:pPr>
        <w:pStyle w:val="732-20171"/>
      </w:pPr>
      <w:bookmarkStart w:id="8" w:name="_Toc242170855"/>
      <w:r>
        <w:t>Описание полученных результатов</w:t>
      </w:r>
      <w:bookmarkEnd w:id="8"/>
    </w:p>
    <w:p w14:paraId="271B5A94" w14:textId="7C851065" w:rsidR="000C1AF7" w:rsidRPr="000C1AF7" w:rsidRDefault="000C1AF7" w:rsidP="000C1AF7">
      <w:pPr>
        <w:pStyle w:val="732-20174"/>
      </w:pPr>
      <w:r w:rsidRPr="000C1AF7">
        <w:t>В ходе выполнения работы разработан программный модуль на TASM, реализующий:</w:t>
      </w:r>
    </w:p>
    <w:p w14:paraId="5F6EA4D9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динамическое отображение равностороннего треугольника;</w:t>
      </w:r>
    </w:p>
    <w:p w14:paraId="32B704CE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баллистическое движение с гравитацией и отскоком (ДЗ.В5);</w:t>
      </w:r>
    </w:p>
    <w:p w14:paraId="324022DC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постепенное вращение фигуры (ДЗ.Б1);</w:t>
      </w:r>
    </w:p>
    <w:p w14:paraId="61862B76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определение выхода за границы (ДЗ.А1);</w:t>
      </w:r>
    </w:p>
    <w:p w14:paraId="733E2A07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двойную буферизацию и управление FPS (ДЗ.Е3).</w:t>
      </w:r>
    </w:p>
    <w:p w14:paraId="32DF386B" w14:textId="77777777" w:rsidR="000C1AF7" w:rsidRPr="000C1AF7" w:rsidRDefault="000C1AF7" w:rsidP="000C1AF7">
      <w:pPr>
        <w:pStyle w:val="732-20174"/>
      </w:pPr>
      <w:r w:rsidRPr="000C1AF7">
        <w:rPr>
          <w:b/>
          <w:bCs/>
        </w:rPr>
        <w:t>Результаты исследований (ДЗ.Е3):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679"/>
        <w:gridCol w:w="1918"/>
        <w:gridCol w:w="2788"/>
        <w:gridCol w:w="3960"/>
      </w:tblGrid>
      <w:tr w:rsidR="000C1AF7" w:rsidRPr="000C1AF7" w14:paraId="38551514" w14:textId="77777777" w:rsidTr="000C1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42DAC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FPS</w:t>
            </w:r>
          </w:p>
        </w:tc>
        <w:tc>
          <w:tcPr>
            <w:tcW w:w="0" w:type="auto"/>
            <w:hideMark/>
          </w:tcPr>
          <w:p w14:paraId="41D9004B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Размер области</w:t>
            </w:r>
          </w:p>
        </w:tc>
        <w:tc>
          <w:tcPr>
            <w:tcW w:w="0" w:type="auto"/>
            <w:hideMark/>
          </w:tcPr>
          <w:p w14:paraId="3CED0ACC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Артефакты (исходный)</w:t>
            </w:r>
          </w:p>
        </w:tc>
        <w:tc>
          <w:tcPr>
            <w:tcW w:w="0" w:type="auto"/>
            <w:hideMark/>
          </w:tcPr>
          <w:p w14:paraId="6CC40DDF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Артефакты (оптимизированный)</w:t>
            </w:r>
          </w:p>
        </w:tc>
      </w:tr>
      <w:tr w:rsidR="000C1AF7" w:rsidRPr="000C1AF7" w14:paraId="0518F7A9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7DDA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30</w:t>
            </w:r>
          </w:p>
        </w:tc>
        <w:tc>
          <w:tcPr>
            <w:tcW w:w="0" w:type="auto"/>
            <w:hideMark/>
          </w:tcPr>
          <w:p w14:paraId="00E6E905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3586099B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722B6044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224E970E" w14:textId="77777777" w:rsidTr="000C1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B1B0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45</w:t>
            </w:r>
          </w:p>
        </w:tc>
        <w:tc>
          <w:tcPr>
            <w:tcW w:w="0" w:type="auto"/>
            <w:hideMark/>
          </w:tcPr>
          <w:p w14:paraId="526A759E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592F0F94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7D759128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5477B73E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5C0BD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60</w:t>
            </w:r>
          </w:p>
        </w:tc>
        <w:tc>
          <w:tcPr>
            <w:tcW w:w="0" w:type="auto"/>
            <w:hideMark/>
          </w:tcPr>
          <w:p w14:paraId="43BFE588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33D56833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1D0B458B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580B05BA" w14:textId="77777777" w:rsidTr="000C1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A5E2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120</w:t>
            </w:r>
          </w:p>
        </w:tc>
        <w:tc>
          <w:tcPr>
            <w:tcW w:w="0" w:type="auto"/>
            <w:hideMark/>
          </w:tcPr>
          <w:p w14:paraId="79919934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61AF5261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1DF8420F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37C5F173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86F7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60</w:t>
            </w:r>
          </w:p>
        </w:tc>
        <w:tc>
          <w:tcPr>
            <w:tcW w:w="0" w:type="auto"/>
            <w:hideMark/>
          </w:tcPr>
          <w:p w14:paraId="023175C5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160×100</w:t>
            </w:r>
          </w:p>
        </w:tc>
        <w:tc>
          <w:tcPr>
            <w:tcW w:w="0" w:type="auto"/>
            <w:hideMark/>
          </w:tcPr>
          <w:p w14:paraId="3E7FB758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неполная прорисовка</w:t>
            </w:r>
          </w:p>
        </w:tc>
        <w:tc>
          <w:tcPr>
            <w:tcW w:w="0" w:type="auto"/>
            <w:hideMark/>
          </w:tcPr>
          <w:p w14:paraId="44A98E53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</w:tbl>
    <w:p w14:paraId="3FCCA6D0" w14:textId="77777777" w:rsidR="000C1AF7" w:rsidRPr="000C1AF7" w:rsidRDefault="000C1AF7" w:rsidP="000C1AF7">
      <w:pPr>
        <w:pStyle w:val="732-20174"/>
      </w:pPr>
      <w:r w:rsidRPr="000C1AF7">
        <w:rPr>
          <w:b/>
          <w:bCs/>
        </w:rPr>
        <w:lastRenderedPageBreak/>
        <w:t>Вывод:</w:t>
      </w:r>
      <w:r w:rsidRPr="000C1AF7">
        <w:t xml:space="preserve"> применение двойной буферизации позволило устранить мерцание и неполную прорисовку, а также обеспечить независимое управление FPS и размером области вывода.</w:t>
      </w:r>
    </w:p>
    <w:p w14:paraId="154D0FF1" w14:textId="6EA505C4" w:rsidR="000C1AF7" w:rsidRDefault="000C1AF7" w:rsidP="000C1AF7">
      <w:pPr>
        <w:pStyle w:val="732-20174"/>
      </w:pPr>
    </w:p>
    <w:p w14:paraId="4BDB2FF5" w14:textId="32CB984E" w:rsidR="007A4176" w:rsidRDefault="007A4176" w:rsidP="000C1AF7">
      <w:pPr>
        <w:pStyle w:val="732-20174"/>
      </w:pPr>
    </w:p>
    <w:p w14:paraId="479EBB0E" w14:textId="77777777" w:rsidR="007A4176" w:rsidRPr="000C1AF7" w:rsidRDefault="007A4176" w:rsidP="000C1AF7">
      <w:pPr>
        <w:pStyle w:val="732-20174"/>
      </w:pPr>
    </w:p>
    <w:p w14:paraId="1EEC3164" w14:textId="30C47DB7" w:rsidR="007A4176" w:rsidRDefault="007A4176" w:rsidP="008B050F">
      <w:pPr>
        <w:pStyle w:val="732-20171"/>
      </w:pPr>
      <w:bookmarkStart w:id="9" w:name="_Toc242170856"/>
      <w:r>
        <w:t>Заключение</w:t>
      </w:r>
      <w:bookmarkEnd w:id="9"/>
    </w:p>
    <w:p w14:paraId="7D17A7E6" w14:textId="7CEE1731" w:rsidR="00F17AE5" w:rsidRDefault="007A4176" w:rsidP="007A4176">
      <w:pPr>
        <w:pStyle w:val="732-20174"/>
      </w:pPr>
      <w:r w:rsidRPr="007A4176">
        <w:t>В ходе лабораторной работы были освоены навыки разработки интерактивных графических приложений на языке ассемблера для платформы DOS. Реализованы все обязательные и дополнительные задачи варианта ИВ3. Программный модуль успешно функционирует, демонстрирует динамическое изменение графического содержимого и корректную обработку столкновений. Применение двойной буферизации позволило повысить качество отрисовки и устранить артефакты.</w:t>
      </w:r>
    </w:p>
    <w:p w14:paraId="54FCB04E" w14:textId="77777777" w:rsidR="00F17AE5" w:rsidRDefault="00F17AE5">
      <w:pPr>
        <w:spacing w:after="160" w:line="259" w:lineRule="auto"/>
        <w:ind w:firstLine="0"/>
        <w:jc w:val="left"/>
        <w:rPr>
          <w:rFonts w:eastAsiaTheme="minorHAnsi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4A9C70ED" w14:textId="7DBB5BF5" w:rsidR="007A4176" w:rsidRDefault="00C154A9" w:rsidP="00C154A9">
      <w:pPr>
        <w:pStyle w:val="a0"/>
      </w:pPr>
      <w:bookmarkStart w:id="10" w:name="_Toc242170857"/>
      <w:r>
        <w:lastRenderedPageBreak/>
        <w:t>Приложение (графический материал)</w:t>
      </w:r>
      <w:bookmarkEnd w:id="10"/>
    </w:p>
    <w:p w14:paraId="7FAE3864" w14:textId="09618D97" w:rsidR="00F17AE5" w:rsidRDefault="00F17AE5" w:rsidP="00F17AE5">
      <w:pPr>
        <w:pStyle w:val="732-20174"/>
      </w:pPr>
    </w:p>
    <w:p w14:paraId="771D76C1" w14:textId="77777777" w:rsidR="00F17AE5" w:rsidRDefault="00F17AE5" w:rsidP="00F17AE5">
      <w:pPr>
        <w:pStyle w:val="732-20174"/>
      </w:pPr>
      <w:r>
        <w:rPr>
          <w:noProof/>
        </w:rPr>
        <w:drawing>
          <wp:inline distT="0" distB="0" distL="0" distR="0" wp14:anchorId="70BC9896" wp14:editId="44CB7FCA">
            <wp:extent cx="4290060" cy="33384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2932" cy="33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9487" w14:textId="6583888B" w:rsidR="00F17AE5" w:rsidRPr="00F17AE5" w:rsidRDefault="00F17AE5" w:rsidP="00F17AE5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1</w:t>
      </w:r>
      <w:r w:rsidR="00554CD2">
        <w:rPr>
          <w:noProof/>
        </w:rPr>
        <w:fldChar w:fldCharType="end"/>
      </w:r>
      <w:r>
        <w:t xml:space="preserve"> -Треугольник прыгает по всему </w:t>
      </w:r>
      <w:r w:rsidR="00B01DFA">
        <w:t>окну</w:t>
      </w:r>
    </w:p>
    <w:p w14:paraId="7FE0EC7F" w14:textId="77777777" w:rsidR="00F17AE5" w:rsidRDefault="00F17AE5" w:rsidP="00F17AE5">
      <w:pPr>
        <w:pStyle w:val="732-20174"/>
      </w:pPr>
      <w:r>
        <w:rPr>
          <w:noProof/>
        </w:rPr>
        <w:drawing>
          <wp:inline distT="0" distB="0" distL="0" distR="0" wp14:anchorId="497184B7" wp14:editId="13B5946B">
            <wp:extent cx="4297328" cy="3368040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3118" cy="33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D45" w14:textId="20504839" w:rsidR="00F17AE5" w:rsidRDefault="00F17AE5" w:rsidP="00F17AE5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2</w:t>
      </w:r>
      <w:r w:rsidR="00554CD2">
        <w:rPr>
          <w:noProof/>
        </w:rPr>
        <w:fldChar w:fldCharType="end"/>
      </w:r>
      <w:r>
        <w:t xml:space="preserve"> – С помощью клавиш уменьшили</w:t>
      </w:r>
      <w:r w:rsidR="00A557C6">
        <w:t xml:space="preserve"> края</w:t>
      </w:r>
      <w:r>
        <w:t xml:space="preserve">, где может находится </w:t>
      </w:r>
      <w:r w:rsidR="00E86EDE">
        <w:t>треугольник</w:t>
      </w:r>
    </w:p>
    <w:p w14:paraId="74D10633" w14:textId="1A9D79B0" w:rsidR="003855DF" w:rsidRDefault="00E86EDE" w:rsidP="003855DF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FA0119" wp14:editId="55257F9C">
            <wp:extent cx="3817620" cy="7421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9DF9" w14:textId="7524806F" w:rsidR="003855DF" w:rsidRDefault="003855DF" w:rsidP="003855DF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3</w:t>
      </w:r>
      <w:r w:rsidR="00554CD2">
        <w:rPr>
          <w:noProof/>
        </w:rPr>
        <w:fldChar w:fldCharType="end"/>
      </w:r>
      <w:r>
        <w:t xml:space="preserve"> Главная функция</w:t>
      </w:r>
    </w:p>
    <w:p w14:paraId="1CEBBC80" w14:textId="4CD54F94" w:rsidR="003855DF" w:rsidRDefault="00E86EDE" w:rsidP="003855DF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4001B" wp14:editId="258A09F3">
            <wp:extent cx="3172498" cy="7368540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60" cy="739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3E17" w14:textId="06BE24A1" w:rsidR="003855DF" w:rsidRDefault="003855DF" w:rsidP="003855DF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4</w:t>
      </w:r>
      <w:r w:rsidR="00554CD2">
        <w:rPr>
          <w:noProof/>
        </w:rPr>
        <w:fldChar w:fldCharType="end"/>
      </w:r>
      <w:r>
        <w:t xml:space="preserve"> Функция отрисовки линии</w:t>
      </w:r>
    </w:p>
    <w:p w14:paraId="5F6F0C97" w14:textId="4DDB83EE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559680" wp14:editId="136CBEAC">
            <wp:extent cx="4145280" cy="85039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85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ED9F" w14:textId="6D9F82D5" w:rsidR="004C4257" w:rsidRDefault="004C4257" w:rsidP="004C4257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5</w:t>
      </w:r>
      <w:r w:rsidR="00554CD2">
        <w:rPr>
          <w:noProof/>
        </w:rPr>
        <w:fldChar w:fldCharType="end"/>
      </w:r>
      <w:r w:rsidR="00F142C5">
        <w:t xml:space="preserve"> Заполнение прямоугольника цветом</w:t>
      </w:r>
    </w:p>
    <w:p w14:paraId="4A2AD3E0" w14:textId="16E8C8F9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76C191" wp14:editId="16EB34F1">
            <wp:extent cx="2522800" cy="8214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18" cy="826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191B" w14:textId="70E2240C" w:rsidR="004C4257" w:rsidRDefault="004C4257" w:rsidP="004C4257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6</w:t>
      </w:r>
      <w:r w:rsidR="00554CD2">
        <w:rPr>
          <w:noProof/>
        </w:rPr>
        <w:fldChar w:fldCharType="end"/>
      </w:r>
      <w:r w:rsidR="003107E7">
        <w:t xml:space="preserve"> </w:t>
      </w:r>
      <w:r w:rsidR="00E86EDE">
        <w:t>Очистка экрана</w:t>
      </w:r>
    </w:p>
    <w:p w14:paraId="35391BA6" w14:textId="1EE6456C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243E61" wp14:editId="61A210CB">
            <wp:extent cx="3745965" cy="810450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52" cy="813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7D61" w14:textId="12FA473B" w:rsidR="004C4257" w:rsidRDefault="004C4257" w:rsidP="004C4257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7</w:t>
      </w:r>
      <w:r w:rsidR="00554CD2">
        <w:rPr>
          <w:noProof/>
        </w:rPr>
        <w:fldChar w:fldCharType="end"/>
      </w:r>
      <w:r w:rsidR="00E86EDE">
        <w:rPr>
          <w:noProof/>
        </w:rPr>
        <w:t xml:space="preserve"> Разрешение</w:t>
      </w:r>
      <w:r w:rsidR="003107E7">
        <w:t xml:space="preserve"> </w:t>
      </w:r>
      <w:proofErr w:type="spellStart"/>
      <w:r w:rsidR="003107E7">
        <w:t>колизий</w:t>
      </w:r>
      <w:proofErr w:type="spellEnd"/>
    </w:p>
    <w:p w14:paraId="377DC113" w14:textId="4B7A4945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B8AE56" wp14:editId="49E40400">
            <wp:extent cx="4754880" cy="647700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C8D8" w14:textId="42E4B2C1" w:rsidR="004C4257" w:rsidRDefault="004C4257" w:rsidP="004C4257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8</w:t>
      </w:r>
      <w:r w:rsidR="00554CD2">
        <w:rPr>
          <w:noProof/>
        </w:rPr>
        <w:fldChar w:fldCharType="end"/>
      </w:r>
      <w:r>
        <w:t xml:space="preserve"> Функция рисования тр</w:t>
      </w:r>
      <w:r w:rsidR="00E86EDE">
        <w:t>е</w:t>
      </w:r>
      <w:r>
        <w:t>угольника</w:t>
      </w:r>
    </w:p>
    <w:p w14:paraId="0663ADAE" w14:textId="7FC3F811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83F7C1" wp14:editId="7B1C17A4">
            <wp:extent cx="4297680" cy="701040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BE59" w14:textId="77082AFA" w:rsidR="003855DF" w:rsidRDefault="004C4257" w:rsidP="004C4257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9</w:t>
      </w:r>
      <w:r w:rsidR="00554CD2">
        <w:rPr>
          <w:noProof/>
        </w:rPr>
        <w:fldChar w:fldCharType="end"/>
      </w:r>
      <w:r>
        <w:t xml:space="preserve"> Функция вычисления вершин треугольника по углу</w:t>
      </w:r>
    </w:p>
    <w:p w14:paraId="27483C94" w14:textId="77777777" w:rsidR="00E86EDE" w:rsidRDefault="00F17AE5" w:rsidP="00E86EDE">
      <w:pPr>
        <w:keepNext/>
        <w:spacing w:after="160" w:line="259" w:lineRule="auto"/>
        <w:ind w:firstLine="0"/>
        <w:jc w:val="center"/>
      </w:pPr>
      <w:r>
        <w:br w:type="page"/>
      </w:r>
      <w:r w:rsidR="00E86EDE">
        <w:rPr>
          <w:noProof/>
        </w:rPr>
        <w:lastRenderedPageBreak/>
        <w:drawing>
          <wp:inline distT="0" distB="0" distL="0" distR="0" wp14:anchorId="68D7C3D3" wp14:editId="1E8834EB">
            <wp:extent cx="4059319" cy="74663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594" cy="74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455F" w14:textId="042EAB81" w:rsidR="00F17AE5" w:rsidRDefault="00E86EDE" w:rsidP="00E86EDE">
      <w:pPr>
        <w:pStyle w:val="afd"/>
        <w:jc w:val="center"/>
      </w:pPr>
      <w:r>
        <w:t xml:space="preserve">Рисунок </w:t>
      </w:r>
      <w:r w:rsidR="00554CD2">
        <w:fldChar w:fldCharType="begin"/>
      </w:r>
      <w:r w:rsidR="00554CD2">
        <w:instrText xml:space="preserve"> SEQ Рисунок \* ARABIC </w:instrText>
      </w:r>
      <w:r w:rsidR="00554CD2">
        <w:fldChar w:fldCharType="separate"/>
      </w:r>
      <w:r w:rsidR="002F3351">
        <w:rPr>
          <w:noProof/>
        </w:rPr>
        <w:t>10</w:t>
      </w:r>
      <w:r w:rsidR="00554CD2">
        <w:rPr>
          <w:noProof/>
        </w:rPr>
        <w:fldChar w:fldCharType="end"/>
      </w:r>
      <w:r>
        <w:t xml:space="preserve"> Обработка ввода</w:t>
      </w:r>
    </w:p>
    <w:p w14:paraId="42F4FE8A" w14:textId="7E2185F4" w:rsidR="004546C4" w:rsidRDefault="00E91C18" w:rsidP="00E91C18">
      <w:pPr>
        <w:pStyle w:val="a0"/>
      </w:pPr>
      <w:bookmarkStart w:id="11" w:name="_Toc242170858"/>
      <w:r>
        <w:lastRenderedPageBreak/>
        <w:t>Приложение (листинг)</w:t>
      </w:r>
      <w:bookmarkEnd w:id="11"/>
    </w:p>
    <w:p w14:paraId="21D92CA3" w14:textId="0603DAF6" w:rsidR="00450FC2" w:rsidRPr="00E91C18" w:rsidRDefault="00E91C18" w:rsidP="00450FC2">
      <w:pPr>
        <w:pStyle w:val="732-20174"/>
        <w:rPr>
          <w:lang w:val="en-US"/>
        </w:rPr>
      </w:pPr>
      <w:r>
        <w:rPr>
          <w:lang w:val="en-US"/>
        </w:rPr>
        <w:t>Tri.asm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2AFE" w:rsidRPr="00894734" w14:paraId="0F167164" w14:textId="77777777" w:rsidTr="00055527">
        <w:tc>
          <w:tcPr>
            <w:tcW w:w="9345" w:type="dxa"/>
          </w:tcPr>
          <w:p w14:paraId="04EA97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.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model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small</w:t>
            </w:r>
            <w:proofErr w:type="spellEnd"/>
          </w:p>
          <w:p w14:paraId="36CC09F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.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stack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100h</w:t>
            </w:r>
          </w:p>
          <w:p w14:paraId="4CA766E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4D2396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695BB7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КОНСТАНТЫ</w:t>
            </w:r>
          </w:p>
          <w:p w14:paraId="7EA6B15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5BEF86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F0488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Экран </w:t>
            </w:r>
          </w:p>
          <w:p w14:paraId="3C05753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SCREEN_W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386F852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SCREEN_H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2953AA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9B02E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Цвета </w:t>
            </w:r>
          </w:p>
          <w:p w14:paraId="470467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BLACK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0EF8F9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WHITE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15</w:t>
            </w:r>
          </w:p>
          <w:p w14:paraId="0099F6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D8BFB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Смещения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Triangle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6E4BFC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TRI_ANGLE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74134A5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TRI_DANGLE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</w:p>
          <w:p w14:paraId="231812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TRI_SIDE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</w:p>
          <w:p w14:paraId="6D9AB2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TRI_POINTS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</w:t>
            </w:r>
          </w:p>
          <w:p w14:paraId="62BC50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TRI_SIZE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18</w:t>
            </w:r>
          </w:p>
          <w:p w14:paraId="6D5D82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75F92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Смещения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Body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68848C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BODY_TRI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400812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BODY_POS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18</w:t>
            </w:r>
          </w:p>
          <w:p w14:paraId="10C394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BODY_VEL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22</w:t>
            </w:r>
          </w:p>
          <w:p w14:paraId="3A1899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BODY_G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26</w:t>
            </w:r>
          </w:p>
          <w:p w14:paraId="5CC1E5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BODY_IMPULSE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28</w:t>
            </w:r>
          </w:p>
          <w:p w14:paraId="158C4F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BODY_SIZE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30</w:t>
            </w:r>
          </w:p>
          <w:p w14:paraId="42C87E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09E36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Смещения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Point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709814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PT_X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1544472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PT_Y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</w:p>
          <w:p w14:paraId="77696B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PT_SIZE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</w:p>
          <w:p w14:paraId="22545F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19D43C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7E2018A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СЕГМЕНТ ДАННЫХ (инициализированные данные)</w:t>
            </w:r>
          </w:p>
          <w:p w14:paraId="305FFD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6D7A5D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A6738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_DATA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SEGMENT</w:t>
            </w:r>
          </w:p>
          <w:p w14:paraId="34F2D4C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62DA4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Простые переменные </w:t>
            </w:r>
          </w:p>
          <w:p w14:paraId="6A8AF9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70952EC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262F7E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070F0D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677C1F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fps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60</w:t>
            </w:r>
          </w:p>
          <w:p w14:paraId="1FDDB7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17DEE8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Видеопамять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far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-указатель) </w:t>
            </w:r>
          </w:p>
          <w:p w14:paraId="5D9A1A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7BEEAA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0A000h</w:t>
            </w:r>
          </w:p>
          <w:p w14:paraId="0E2002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CFDFF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Body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(сразу с начальными значениями) </w:t>
            </w:r>
          </w:p>
          <w:p w14:paraId="373C0F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body  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LABEL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;CS unreachable from current segment</w:t>
            </w:r>
          </w:p>
          <w:p w14:paraId="16331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Triangle (18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40A56C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</w:t>
            </w:r>
          </w:p>
          <w:p w14:paraId="255298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tri.dangle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10</w:t>
            </w:r>
          </w:p>
          <w:p w14:paraId="6CBCAC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tri.side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20</w:t>
            </w:r>
          </w:p>
          <w:p w14:paraId="1D23C4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points[0].x, .y</w:t>
            </w:r>
          </w:p>
          <w:p w14:paraId="0043C3D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points[1].x, .y</w:t>
            </w:r>
          </w:p>
          <w:p w14:paraId="42BC4D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points[2].x, .y</w:t>
            </w:r>
          </w:p>
          <w:p w14:paraId="4CEF0A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Point pos (4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09670C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160</w:t>
            </w:r>
          </w:p>
          <w:p w14:paraId="51520A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100</w:t>
            </w:r>
          </w:p>
          <w:p w14:paraId="5363EB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Point vel (4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3B5CA7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</w:t>
            </w:r>
          </w:p>
          <w:p w14:paraId="6C8AED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-3</w:t>
            </w:r>
          </w:p>
          <w:p w14:paraId="28D62C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g, impulse:</w:t>
            </w:r>
          </w:p>
          <w:p w14:paraId="3B63284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g = 1</w:t>
            </w:r>
          </w:p>
          <w:p w14:paraId="660C5C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impulse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1</w:t>
            </w:r>
          </w:p>
          <w:p w14:paraId="03462D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648FF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Таблица синусов (256 слов) </w:t>
            </w:r>
          </w:p>
          <w:p w14:paraId="298BCE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LABEL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</w:p>
          <w:p w14:paraId="736F65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</w:p>
          <w:p w14:paraId="1387BC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</w:p>
          <w:p w14:paraId="595514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</w:p>
          <w:p w14:paraId="300F408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</w:p>
          <w:p w14:paraId="542A47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</w:p>
          <w:p w14:paraId="7514C4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</w:p>
          <w:p w14:paraId="38B218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</w:p>
          <w:p w14:paraId="236FBC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09232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</w:p>
          <w:p w14:paraId="53A3AA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</w:p>
          <w:p w14:paraId="48BD98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</w:p>
          <w:p w14:paraId="2C7DBF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</w:p>
          <w:p w14:paraId="6F238B4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</w:p>
          <w:p w14:paraId="41A244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</w:p>
          <w:p w14:paraId="0929227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</w:p>
          <w:p w14:paraId="0A1CAA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</w:p>
          <w:p w14:paraId="08CD124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</w:p>
          <w:p w14:paraId="3E422C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</w:p>
          <w:p w14:paraId="0BA53E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</w:p>
          <w:p w14:paraId="5D549B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</w:p>
          <w:p w14:paraId="11D74F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</w:p>
          <w:p w14:paraId="0C1F98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</w:p>
          <w:p w14:paraId="331D7D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</w:p>
          <w:p w14:paraId="0D51E2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9714F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</w:p>
          <w:p w14:paraId="2B140B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</w:p>
          <w:p w14:paraId="3B08C2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</w:p>
          <w:p w14:paraId="5A12D74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</w:p>
          <w:p w14:paraId="1FDA31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</w:p>
          <w:p w14:paraId="10A948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</w:p>
          <w:p w14:paraId="4956CF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</w:p>
          <w:p w14:paraId="2250E4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</w:t>
            </w:r>
          </w:p>
          <w:p w14:paraId="145751B6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4E664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Переменные, которые не нужно инициализировать </w:t>
            </w:r>
          </w:p>
          <w:p w14:paraId="459BCB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?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радиус описанной окружности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fixed-point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)</w:t>
            </w:r>
          </w:p>
          <w:p w14:paraId="04CDAB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текущий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угол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(0..255)</w:t>
            </w:r>
          </w:p>
          <w:p w14:paraId="614885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?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индекс в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для текущей вершины</w:t>
            </w:r>
          </w:p>
          <w:p w14:paraId="363FDF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resolve_collision</w:t>
            </w:r>
            <w:proofErr w:type="spellEnd"/>
          </w:p>
          <w:p w14:paraId="4B6E40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        </w:t>
            </w:r>
          </w:p>
          <w:p w14:paraId="5F9A9F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49E078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4374AA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6DCAFE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для функций разных</w:t>
            </w:r>
          </w:p>
          <w:p w14:paraId="1F8413C7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x    </w:t>
            </w:r>
            <w:proofErr w:type="spellStart"/>
            <w:r w:rsidRPr="00562030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28F780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y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3A05B1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x0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0771C3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x1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3275589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y0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5AD3C9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y1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09DACC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col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29F25F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5257DE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0FFC93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67ADAD6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0CE2FE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7B4093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77789B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color view</w:t>
            </w:r>
          </w:p>
          <w:p w14:paraId="68F94A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?, ?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x, y</w:t>
            </w:r>
          </w:p>
          <w:p w14:paraId="3EA3B7E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cv_br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?, ?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x, y</w:t>
            </w:r>
          </w:p>
          <w:p w14:paraId="29D2C3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59680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_DATA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ENDS</w:t>
            </w:r>
          </w:p>
          <w:p w14:paraId="49C3B89F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48E98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D8255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СЕГМЕНТ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КОДА</w:t>
            </w:r>
          </w:p>
          <w:p w14:paraId="2C2135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0FBBB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44607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_TEXT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SEGMENT</w:t>
            </w:r>
          </w:p>
          <w:p w14:paraId="2D8D1E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ASSUME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:_TEXT,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:_DATA</w:t>
            </w:r>
          </w:p>
          <w:p w14:paraId="19E3DB85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5693B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411CBA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main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63BE1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_DATA</w:t>
            </w:r>
          </w:p>
          <w:p w14:paraId="424B94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88F1F31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Инициализация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видеорежима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55AC948F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</w:t>
            </w:r>
            <w:proofErr w:type="spellEnd"/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_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init</w:t>
            </w:r>
            <w:proofErr w:type="spellEnd"/>
          </w:p>
          <w:p w14:paraId="58CC1228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7E16B10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Главный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цикл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0DD5192F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_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loop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4333E7C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</w:p>
          <w:p w14:paraId="394FB6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test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если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 —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выход</w:t>
            </w:r>
          </w:p>
          <w:p w14:paraId="422B6E0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main_exit</w:t>
            </w:r>
            <w:proofErr w:type="spellEnd"/>
          </w:p>
          <w:p w14:paraId="172A1C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4584E5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стираем</w:t>
            </w:r>
          </w:p>
          <w:p w14:paraId="1662EB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обновляем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физику</w:t>
            </w:r>
          </w:p>
          <w:p w14:paraId="6BE8EA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61816C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рисуем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3D2125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BAEC0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Задержка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3A209A1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1000</w:t>
            </w:r>
          </w:p>
          <w:p w14:paraId="0FC4F1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117CFF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div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мс</w:t>
            </w:r>
            <w:proofErr w:type="spellEnd"/>
          </w:p>
          <w:p w14:paraId="036FC8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1000</w:t>
            </w:r>
          </w:p>
          <w:p w14:paraId="725A78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мкс</w:t>
            </w:r>
            <w:proofErr w:type="spellEnd"/>
          </w:p>
          <w:p w14:paraId="13D1C3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7132B8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1CAED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86h</w:t>
            </w:r>
          </w:p>
          <w:p w14:paraId="2100D6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15h</w:t>
            </w:r>
          </w:p>
          <w:p w14:paraId="382B7B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71AC6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main_loop</w:t>
            </w:r>
            <w:proofErr w:type="spellEnd"/>
          </w:p>
          <w:p w14:paraId="593B47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231BA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main_exit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8D866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gfx_shutdown</w:t>
            </w:r>
            <w:proofErr w:type="spellEnd"/>
          </w:p>
          <w:p w14:paraId="00E0108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EE75D25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Выход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DOS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7CED1434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3855DF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C</w:t>
            </w:r>
            <w:r w:rsidRPr="003855DF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00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</w:p>
          <w:p w14:paraId="2E2D0A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21h</w:t>
            </w:r>
          </w:p>
          <w:p w14:paraId="10F255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BCC4A9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main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275697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FF1057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C6B61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void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(void)</w:t>
            </w:r>
          </w:p>
          <w:p w14:paraId="5E82793C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Устанавливает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VGA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режим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13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h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(320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200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256)</w:t>
            </w:r>
          </w:p>
          <w:p w14:paraId="4E71CD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Инициализирует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vram_seg</w:t>
            </w:r>
            <w:proofErr w:type="spellEnd"/>
          </w:p>
          <w:p w14:paraId="7EF258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2462E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496396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Установить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видеорежим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13h </w:t>
            </w:r>
          </w:p>
          <w:p w14:paraId="0C824A8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0013h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ah = 00h (set video mode), al = 13h (320x200x256)</w:t>
            </w:r>
          </w:p>
          <w:p w14:paraId="7D72B4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int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10h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вызов BIOS</w:t>
            </w:r>
          </w:p>
          <w:p w14:paraId="347BC6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Инициализировать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vram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0B87EA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offset = 0</w:t>
            </w:r>
          </w:p>
          <w:p w14:paraId="782B5E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0A000h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segment = A000h</w:t>
            </w:r>
          </w:p>
          <w:p w14:paraId="32CF63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</w:p>
          <w:p w14:paraId="5934D0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5A23D9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57B9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C6AC9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void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(void)</w:t>
            </w:r>
          </w:p>
          <w:p w14:paraId="67D374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Возвращает текстовый режим 03h</w:t>
            </w:r>
          </w:p>
          <w:p w14:paraId="361911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7AC383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proc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near</w:t>
            </w:r>
            <w:proofErr w:type="spellEnd"/>
          </w:p>
          <w:p w14:paraId="398C22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Вернуть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текстовый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режим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5009CCA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0003h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ah = 00h (set video mode), al = 03h (text mode)</w:t>
            </w:r>
          </w:p>
          <w:p w14:paraId="22FC3A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вызов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BIOS</w:t>
            </w:r>
          </w:p>
          <w:p w14:paraId="415248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</w:p>
          <w:p w14:paraId="0CAA3A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79915C5D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8914F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599181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handle_input</w:t>
            </w:r>
            <w:proofErr w:type="spellEnd"/>
          </w:p>
          <w:p w14:paraId="3E12C0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 выход: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1 — продолжить, 0 — выход</w:t>
            </w:r>
          </w:p>
          <w:p w14:paraId="7063503E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2D0A48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7E98622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kbhit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? ---</w:t>
            </w:r>
          </w:p>
          <w:p w14:paraId="36FA3F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01h</w:t>
            </w:r>
          </w:p>
          <w:p w14:paraId="395170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16h</w:t>
            </w:r>
          </w:p>
          <w:p w14:paraId="0465E5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ZF=1 →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нет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нажатия</w:t>
            </w:r>
          </w:p>
          <w:p w14:paraId="5412E8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4683FE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getch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5E6842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</w:p>
          <w:p w14:paraId="60D6BF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al = ASCII, ah = scan</w:t>
            </w:r>
          </w:p>
          <w:p w14:paraId="29818C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9E6BA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27</w:t>
            </w:r>
          </w:p>
          <w:p w14:paraId="53898F3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hi_exit</w:t>
            </w:r>
            <w:proofErr w:type="spellEnd"/>
          </w:p>
          <w:p w14:paraId="5F47A7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B0196A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'+'</w:t>
            </w:r>
          </w:p>
          <w:p w14:paraId="66FE16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</w:p>
          <w:p w14:paraId="3CA1F6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'='</w:t>
            </w:r>
          </w:p>
          <w:p w14:paraId="2C6923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</w:p>
          <w:p w14:paraId="587334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6C1EA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'-'</w:t>
            </w:r>
          </w:p>
          <w:p w14:paraId="685C3C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</w:p>
          <w:p w14:paraId="357BDD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'_'</w:t>
            </w:r>
          </w:p>
          <w:p w14:paraId="6BE7F9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</w:p>
          <w:p w14:paraId="3D6220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8938E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'['</w:t>
            </w:r>
          </w:p>
          <w:p w14:paraId="4FE125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hi_shrink</w:t>
            </w:r>
            <w:proofErr w:type="spellEnd"/>
          </w:p>
          <w:p w14:paraId="0B5827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FE9FB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']'</w:t>
            </w:r>
          </w:p>
          <w:p w14:paraId="5E61BD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hi_grow</w:t>
            </w:r>
            <w:proofErr w:type="spellEnd"/>
          </w:p>
          <w:p w14:paraId="66BB68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E9350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34851F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212ED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5B232A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F1AA5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300</w:t>
            </w:r>
          </w:p>
          <w:p w14:paraId="6C40EF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1227FE3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60</w:t>
            </w:r>
          </w:p>
          <w:p w14:paraId="235036D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575556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FD929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491E374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73AED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</w:t>
            </w:r>
          </w:p>
          <w:p w14:paraId="1AAD21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7EDA81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</w:t>
            </w:r>
          </w:p>
          <w:p w14:paraId="1FA46D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020E2E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51F7D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540B50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hi_shrink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126C2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</w:p>
          <w:p w14:paraId="57092AA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hi_sh_h</w:t>
            </w:r>
            <w:proofErr w:type="spellEnd"/>
          </w:p>
          <w:p w14:paraId="15B5C3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40</w:t>
            </w:r>
          </w:p>
          <w:p w14:paraId="792B0A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32F9C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</w:p>
          <w:p w14:paraId="54A418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hi_sh_done</w:t>
            </w:r>
            <w:proofErr w:type="spellEnd"/>
          </w:p>
          <w:p w14:paraId="3645F5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</w:p>
          <w:p w14:paraId="34D60C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12A38C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27527E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</w:p>
          <w:p w14:paraId="22DBC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40D649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70D9FB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hi_grow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5964CF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SCREEN_W</w:t>
            </w:r>
          </w:p>
          <w:p w14:paraId="221369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hi_gr_h</w:t>
            </w:r>
            <w:proofErr w:type="spellEnd"/>
          </w:p>
          <w:p w14:paraId="5DCA433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40</w:t>
            </w:r>
          </w:p>
          <w:p w14:paraId="3380F98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5F2AA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SCREEN_H</w:t>
            </w:r>
          </w:p>
          <w:p w14:paraId="797E42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hi_gr_done</w:t>
            </w:r>
            <w:proofErr w:type="spellEnd"/>
          </w:p>
          <w:p w14:paraId="7BD828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</w:p>
          <w:p w14:paraId="2E91A9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529A0C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490A12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7FAC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16F8FC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8FA37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622EF9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3F235D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ABD69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hi_exit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F7A64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575512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30B765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06C127A7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3B1AE4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1B5EF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0BB33B21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: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—</w:t>
            </w:r>
          </w:p>
          <w:p w14:paraId="75F02B17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: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cx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di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bp</w:t>
            </w:r>
          </w:p>
          <w:p w14:paraId="19B203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D4A64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9F637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горизонтали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45AEF6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42B38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93366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cv_vert</w:t>
            </w:r>
            <w:proofErr w:type="spellEnd"/>
          </w:p>
          <w:p w14:paraId="73F092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F4222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cv_tl</w:t>
            </w:r>
            <w:proofErr w:type="spellEnd"/>
          </w:p>
          <w:p w14:paraId="572732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cv_br</w:t>
            </w:r>
            <w:proofErr w:type="spellEnd"/>
          </w:p>
          <w:p w14:paraId="15C684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BD3E5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cv_wider</w:t>
            </w:r>
            <w:proofErr w:type="spellEnd"/>
          </w:p>
          <w:p w14:paraId="0B09E3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5584F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w &lt; pw 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(w, 0, pw,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WHITE)</w:t>
            </w:r>
          </w:p>
          <w:p w14:paraId="77E528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D5B6F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27DFED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49884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A2770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61809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3355FB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61A6CD1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717003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2870FA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cv_vert</w:t>
            </w:r>
            <w:proofErr w:type="spellEnd"/>
          </w:p>
          <w:p w14:paraId="11573C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ACB05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cv_wider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399959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w &gt; pw 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(pw, 0, w, h, BLACK)</w:t>
            </w:r>
          </w:p>
          <w:p w14:paraId="4B032E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41E63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2CE90F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041451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A89B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FE69B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3CDC379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674D43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A1D563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728269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070F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cv_vert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79F6AB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--- по вертикали ---</w:t>
            </w:r>
          </w:p>
          <w:p w14:paraId="070D01AB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3855DF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905BEF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0C7C96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cv_done</w:t>
            </w:r>
            <w:proofErr w:type="spellEnd"/>
          </w:p>
          <w:p w14:paraId="22A395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8985D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cv_tl</w:t>
            </w:r>
            <w:proofErr w:type="spellEnd"/>
          </w:p>
          <w:p w14:paraId="084891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cv_br</w:t>
            </w:r>
            <w:proofErr w:type="spellEnd"/>
          </w:p>
          <w:p w14:paraId="6300FCC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7ED9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cv_taller</w:t>
            </w:r>
            <w:proofErr w:type="spellEnd"/>
          </w:p>
          <w:p w14:paraId="306EFC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C996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h &lt;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(0, h, pw,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WHITE)</w:t>
            </w:r>
          </w:p>
          <w:p w14:paraId="4C8D9A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F5AF8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002E1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99312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A43EC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ADF66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77134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1CFF03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E3AFA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37997D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cv_done</w:t>
            </w:r>
            <w:proofErr w:type="spellEnd"/>
          </w:p>
          <w:p w14:paraId="1667F1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B113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cv_taller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04173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h &gt;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w, h, BLACK)</w:t>
            </w:r>
          </w:p>
          <w:p w14:paraId="0A07AA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32F49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8261F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98544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8B20F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12025A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F5258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150C1E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CEF11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4A8A8A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FE9ED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C3C61F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0387F8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260E5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A430B3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91209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7410FE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4AF9F2AC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71DF8A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27D5E3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537E16C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 вход: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-&gt; точка A (x0, y0)</w:t>
            </w:r>
          </w:p>
          <w:p w14:paraId="273BC7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      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-&gt; точка B (x1, y1)</w:t>
            </w:r>
          </w:p>
          <w:p w14:paraId="3B6BD2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       col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цвет</w:t>
            </w:r>
          </w:p>
          <w:p w14:paraId="327FA3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ax</w:t>
            </w:r>
          </w:p>
          <w:p w14:paraId="65BEA9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E815C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23CEE2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2C5B2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056EFF8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0E4CA8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2DEB9F1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434201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5635F4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FD11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--- сохраняем координаты в BSS ---</w:t>
            </w:r>
          </w:p>
          <w:p w14:paraId="7D84CD02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3855DF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6AB9AE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058F6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1FEF01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F14D2A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4CE270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610B5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A0E4E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1DDCE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54948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176830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clip: x0 = max(x0, 0), y0 = max(y0, 0)</w:t>
            </w:r>
          </w:p>
          <w:p w14:paraId="1319A0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591DEE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[x0],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C5C7E3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fr_x0_ok</w:t>
            </w:r>
          </w:p>
          <w:p w14:paraId="336398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[x0],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0EE870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fr_x0_ok:</w:t>
            </w:r>
          </w:p>
          <w:p w14:paraId="062E85B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41CC1E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fr_y0_ok</w:t>
            </w:r>
          </w:p>
          <w:p w14:paraId="4EB687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4B6D4A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fr_y0_ok:</w:t>
            </w:r>
          </w:p>
          <w:p w14:paraId="3AD898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7001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3DE670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clip: x1 = min(x1,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), y1 = min(y1,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4C86F5F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7096AB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</w:t>
            </w:r>
          </w:p>
          <w:p w14:paraId="5F3451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51FC0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fr_x1_ok</w:t>
            </w:r>
          </w:p>
          <w:p w14:paraId="5E27E9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C32E4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fr_x1_ok:</w:t>
            </w:r>
          </w:p>
          <w:p w14:paraId="076283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SCREEN_H</w:t>
            </w:r>
          </w:p>
          <w:p w14:paraId="695A12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F740B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fr_y1_ok</w:t>
            </w:r>
          </w:p>
          <w:p w14:paraId="61FBCA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A33D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fr_y1_ok:</w:t>
            </w:r>
          </w:p>
          <w:p w14:paraId="7870E7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E66AA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63AB94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если x0 &gt;= x1 или y0 &gt;= y1 — нечего рисовать</w:t>
            </w:r>
          </w:p>
          <w:p w14:paraId="4878B2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595B0E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1536E9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76A9D3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fr_end</w:t>
            </w:r>
            <w:proofErr w:type="spellEnd"/>
          </w:p>
          <w:p w14:paraId="6C3537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50A94B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09BF336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fr_end</w:t>
            </w:r>
            <w:proofErr w:type="spellEnd"/>
          </w:p>
          <w:p w14:paraId="072376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67D00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349B04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устанавливаем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es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(один раз)</w:t>
            </w:r>
          </w:p>
          <w:p w14:paraId="39F599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1E0980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D9057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578853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B9A60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3C685A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внешний цикл: y от y0 до y1-1</w:t>
            </w:r>
          </w:p>
          <w:p w14:paraId="0A6DED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364DCB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6185F4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B0F1D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DF9C3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31C2C8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[y]</w:t>
            </w:r>
          </w:p>
          <w:p w14:paraId="188B42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31807D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fr_end</w:t>
            </w:r>
            <w:proofErr w:type="spellEnd"/>
          </w:p>
          <w:p w14:paraId="296CED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2DF5A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bp = y * SCREEN_W + x0 ---</w:t>
            </w:r>
          </w:p>
          <w:p w14:paraId="5D9EEF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[y]</w:t>
            </w:r>
          </w:p>
          <w:p w14:paraId="35572B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</w:t>
            </w:r>
          </w:p>
          <w:p w14:paraId="6C27602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y * SCREEN_W</w:t>
            </w:r>
          </w:p>
          <w:p w14:paraId="3DA0C2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y*SCREEN_W + x0</w:t>
            </w:r>
          </w:p>
          <w:p w14:paraId="5B4F14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3E2BF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E072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di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bp ---</w:t>
            </w:r>
          </w:p>
          <w:p w14:paraId="399618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E4645C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78F011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CDE2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цвет,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количество пикселей ---</w:t>
            </w:r>
          </w:p>
          <w:p w14:paraId="7165D6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</w:t>
            </w:r>
          </w:p>
          <w:p w14:paraId="6AD290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, чтобы писать слово (2 байта) за раз</w:t>
            </w:r>
          </w:p>
          <w:p w14:paraId="2AFBE4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[x1]</w:t>
            </w:r>
          </w:p>
          <w:p w14:paraId="1C6C0F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sub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[x0]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ширина</w:t>
            </w:r>
          </w:p>
          <w:p w14:paraId="78A018B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0E1B3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5DA469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внутренний цикл: пишем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байт</w:t>
            </w:r>
          </w:p>
          <w:p w14:paraId="076A29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0EBAF69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словами (по 2 байта) — быстрее, чем побайтно</w:t>
            </w:r>
          </w:p>
          <w:p w14:paraId="35921A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</w:p>
          <w:p w14:paraId="41135E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shr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/ 2 (число слов)</w:t>
            </w:r>
          </w:p>
          <w:p w14:paraId="1F1AB6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fr_bytes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если &lt; 2 байт — только байты</w:t>
            </w:r>
          </w:p>
          <w:p w14:paraId="5EC5B4A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61B07E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fr_word_loop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4B003C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],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слово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+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цвет + цвет)</w:t>
            </w:r>
          </w:p>
          <w:p w14:paraId="631089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</w:p>
          <w:p w14:paraId="0C8230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dec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97BE7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fr_word_loop</w:t>
            </w:r>
            <w:proofErr w:type="spellEnd"/>
          </w:p>
          <w:p w14:paraId="2164717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56211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fr_bytes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3E3FFD0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test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остался ли нечётный байт?</w:t>
            </w:r>
          </w:p>
          <w:p w14:paraId="37DB38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fr_next_row</w:t>
            </w:r>
            <w:proofErr w:type="spellEnd"/>
          </w:p>
          <w:p w14:paraId="70167E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],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один байт</w:t>
            </w:r>
          </w:p>
          <w:p w14:paraId="2A0779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BC5B5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fr_next_row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AC815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[y]</w:t>
            </w:r>
          </w:p>
          <w:p w14:paraId="18F345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fr_y_loop</w:t>
            </w:r>
            <w:proofErr w:type="spellEnd"/>
          </w:p>
          <w:p w14:paraId="47B511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87E85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8DCDA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4BA443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77B908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109914A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5BBA95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1FFA9E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C9B4C8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CD2B3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5A2DB5CD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26A44C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081D21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draw_triangle</w:t>
            </w:r>
            <w:proofErr w:type="spellEnd"/>
          </w:p>
          <w:p w14:paraId="609136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DE17A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E16A3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157E936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33E95D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1AAD94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32C5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</w:p>
          <w:p w14:paraId="06D86C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</w:t>
            </w:r>
          </w:p>
          <w:p w14:paraId="37C475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BODY_TRI + TRI_POINTS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-&gt; points[0]</w:t>
            </w:r>
          </w:p>
          <w:p w14:paraId="06CD48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C69F3B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0-1 ---</w:t>
            </w:r>
          </w:p>
          <w:p w14:paraId="57B73E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2BF69BB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2EC162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4BF15A1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51AB0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1-2 ---</w:t>
            </w:r>
          </w:p>
          <w:p w14:paraId="6BF8A1C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3C6353B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498E85A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7BA9C4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ADDF6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2-0 ---</w:t>
            </w:r>
          </w:p>
          <w:p w14:paraId="703FBB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58022B9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64EB11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73ECC7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DBCB4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2B5C711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146B57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51307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760BA3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378115E0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3102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mov  bx, offset body</w:t>
            </w:r>
          </w:p>
          <w:p w14:paraId="6932FC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0-1</w:t>
            </w:r>
          </w:p>
          <w:p w14:paraId="641625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+ 0*PT_SIZE]</w:t>
            </w:r>
          </w:p>
          <w:p w14:paraId="40AED5A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di, [bx + BODY_TRI + TRI_POINTS + 1*PT_SIZE]</w:t>
            </w:r>
          </w:p>
          <w:p w14:paraId="0E472F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mov  al, WHITE</w:t>
            </w:r>
          </w:p>
          <w:p w14:paraId="5BFCC8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0BAB83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1-2</w:t>
            </w:r>
          </w:p>
          <w:p w14:paraId="4DF282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+ 1*PT_SIZE]</w:t>
            </w:r>
          </w:p>
          <w:p w14:paraId="6B93DE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di, [bx + BODY_TRI + TRI_POINTS + 2*PT_SIZE]</w:t>
            </w:r>
          </w:p>
          <w:p w14:paraId="22B8DE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mov  al, WHITE</w:t>
            </w:r>
          </w:p>
          <w:p w14:paraId="294169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4D6CE75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2-0</w:t>
            </w:r>
          </w:p>
          <w:p w14:paraId="65F503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+ 2*PT_SIZE]</w:t>
            </w:r>
          </w:p>
          <w:p w14:paraId="038C68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lea  di, [bx + BODY_TRI + TRI_POINTS + 0*PT_SIZE]</w:t>
            </w:r>
          </w:p>
          <w:p w14:paraId="3C7ECF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mov  al, WHITE</w:t>
            </w:r>
          </w:p>
          <w:p w14:paraId="67F2B7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657B7E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4DBB18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1DB6CE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-&gt;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A (PT_X, PT_Y)</w:t>
            </w:r>
          </w:p>
          <w:p w14:paraId="090B9FCB" w14:textId="77777777" w:rsidR="000563AA" w:rsidRPr="00894734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di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-&gt;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</w:t>
            </w:r>
          </w:p>
          <w:p w14:paraId="1DFDE4C6" w14:textId="77777777" w:rsidR="000563AA" w:rsidRPr="00894734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col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цвет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303E31FC" w14:textId="77777777" w:rsidR="000563AA" w:rsidRPr="00894734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894734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: 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ax</w:t>
            </w:r>
          </w:p>
          <w:p w14:paraId="5D1050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5FCD5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F9B88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CDB22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2DCAF5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5E284A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4AC087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571234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707751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8354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4556F3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3C1FC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340C97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22A22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058C54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38C7C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F7FCE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522AF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AF58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dx = |x1 - x0|</w:t>
            </w:r>
          </w:p>
          <w:p w14:paraId="57E445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6B380A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600754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dl_dx_pos</w:t>
            </w:r>
            <w:proofErr w:type="spellEnd"/>
          </w:p>
          <w:p w14:paraId="143EB40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48DA0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84C6E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748BE6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CBD98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|y1 - y0|</w:t>
            </w:r>
          </w:p>
          <w:p w14:paraId="50806B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69966F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4B3846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dl_dy_pos</w:t>
            </w:r>
            <w:proofErr w:type="spellEnd"/>
          </w:p>
          <w:p w14:paraId="49039C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A95AD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4B2F3EB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E865D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3B37D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sx</w:t>
            </w:r>
            <w:proofErr w:type="spellEnd"/>
          </w:p>
          <w:p w14:paraId="07DC7B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308631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272027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dl_sx_pos</w:t>
            </w:r>
            <w:proofErr w:type="spellEnd"/>
          </w:p>
          <w:p w14:paraId="178FC9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024446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dl_sx_done</w:t>
            </w:r>
            <w:proofErr w:type="spellEnd"/>
          </w:p>
          <w:p w14:paraId="10639F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8E780F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444C9F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dl_sx_done:</w:t>
            </w:r>
          </w:p>
          <w:p w14:paraId="4A82D0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78B21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s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y</w:t>
            </w:r>
          </w:p>
          <w:p w14:paraId="4F86C5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005C3C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6D8E87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dl_sy_pos</w:t>
            </w:r>
            <w:proofErr w:type="spellEnd"/>
          </w:p>
          <w:p w14:paraId="0FF562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53CE20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dl_sy_done</w:t>
            </w:r>
            <w:proofErr w:type="spellEnd"/>
          </w:p>
          <w:p w14:paraId="25CD48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4F65B2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0B76F7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DF6C3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EB26E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err = dx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dy</w:t>
            </w:r>
            <w:proofErr w:type="spellEnd"/>
          </w:p>
          <w:p w14:paraId="0E49E8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460DF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37B9C2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82182B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89F9E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EA120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clip ---</w:t>
            </w:r>
          </w:p>
          <w:p w14:paraId="7667A0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00776B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or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05B79B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5058D25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A8A6B2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2B3D51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A6B39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2E7BFE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or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5CD5E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12B266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117E2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6C5B91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FE4A1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bp = y0 * SCREEN_W + x0 ---</w:t>
            </w:r>
          </w:p>
          <w:p w14:paraId="51251F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y0</w:t>
            </w:r>
          </w:p>
          <w:p w14:paraId="1827C5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= SCREEN_W (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константа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48C40B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y0 * SCREEN_W</w:t>
            </w:r>
          </w:p>
          <w:p w14:paraId="24061A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для y0 &lt; 2048 результат влезает в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</w:p>
          <w:p w14:paraId="193F2E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y0*SCREEN_W + x0</w:t>
            </w:r>
          </w:p>
          <w:p w14:paraId="27E4BA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bp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смещение</w:t>
            </w:r>
          </w:p>
          <w:p w14:paraId="0CC276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B3EE3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es:di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569BD1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2BC94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07994A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ED9D6C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</w:t>
            </w:r>
          </w:p>
          <w:p w14:paraId="261075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</w:p>
          <w:p w14:paraId="6069D2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6CD65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0AC67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break? ---</w:t>
            </w:r>
          </w:p>
          <w:p w14:paraId="1100A1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604D8E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1A5D8C7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dl_step</w:t>
            </w:r>
            <w:proofErr w:type="spellEnd"/>
          </w:p>
          <w:p w14:paraId="11E38DA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61BDE4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4D037CA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dl_end</w:t>
            </w:r>
            <w:proofErr w:type="spellEnd"/>
          </w:p>
          <w:p w14:paraId="19D32E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5B35C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dl_step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CFBDAC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50592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e2</w:t>
            </w:r>
          </w:p>
          <w:p w14:paraId="01C039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66B33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99259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1E715A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DA68D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dl_check_y</w:t>
            </w:r>
            <w:proofErr w:type="spellEnd"/>
          </w:p>
          <w:p w14:paraId="798188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96BE6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B858E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DBD42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0BA7D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D7D2F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6A2BB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dl_check_y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C030B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BEBC5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dl_loop</w:t>
            </w:r>
            <w:proofErr w:type="spellEnd"/>
          </w:p>
          <w:p w14:paraId="2EFB14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154DD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FD3C0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998F0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B4BC7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53F02F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D6263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dl_loop</w:t>
            </w:r>
            <w:proofErr w:type="spellEnd"/>
          </w:p>
          <w:p w14:paraId="227CCE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90E5DA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72BD7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5808E1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67C812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016D58D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5AF698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414964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379BA1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6882CB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7CC9E31B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681A6E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91E7E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body.g</w:t>
            </w:r>
            <w:proofErr w:type="spellEnd"/>
          </w:p>
          <w:p w14:paraId="01E7A66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BODY_G]</w:t>
            </w:r>
          </w:p>
          <w:p w14:paraId="2EE796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[body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57A52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</w:p>
          <w:p w14:paraId="40BA56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BODY_VEL + PT_X]</w:t>
            </w:r>
          </w:p>
          <w:p w14:paraId="478AD5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[body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4278E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</w:p>
          <w:p w14:paraId="6C9FFA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BODY_VEL + PT_Y]</w:t>
            </w:r>
          </w:p>
          <w:p w14:paraId="506031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[body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563BB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body.tri.dangle</w:t>
            </w:r>
            <w:proofErr w:type="spellEnd"/>
          </w:p>
          <w:p w14:paraId="2E1632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BODY_TRI + TRI_DANGLE]</w:t>
            </w:r>
          </w:p>
          <w:p w14:paraId="24AC646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[body + BODY_TRI + TRI_ANGLE],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49551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body.tri.side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148) &gt;&gt; 8;</w:t>
            </w:r>
          </w:p>
          <w:p w14:paraId="6F5768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BODY_TRI + TRI_SIDE]  </w:t>
            </w:r>
          </w:p>
          <w:p w14:paraId="0742E3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148</w:t>
            </w:r>
          </w:p>
          <w:p w14:paraId="2C1214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4CB7EC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46F059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</w:p>
          <w:p w14:paraId="0D9CD6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4EEF4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&amp; 255;</w:t>
            </w:r>
          </w:p>
          <w:p w14:paraId="6E3721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[body+ BODY_TRI + TRI_ANGLE]</w:t>
            </w:r>
          </w:p>
          <w:p w14:paraId="54068F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and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AC2929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57DEA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</w:t>
            </w:r>
          </w:p>
          <w:p w14:paraId="3A8B5D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F80D2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point_loop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C0C90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+ 64 +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85) &amp; 255</w:t>
            </w:r>
          </w:p>
          <w:p w14:paraId="691AAF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</w:p>
          <w:p w14:paraId="3FD659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85</w:t>
            </w:r>
          </w:p>
          <w:p w14:paraId="1D401EF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85</w:t>
            </w:r>
          </w:p>
          <w:p w14:paraId="3FF179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</w:p>
          <w:p w14:paraId="2DD48F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+= 64</w:t>
            </w:r>
          </w:p>
          <w:p w14:paraId="4E9006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and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&amp;= 255</w:t>
            </w:r>
          </w:p>
          <w:p w14:paraId="06626A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сохранить</w:t>
            </w:r>
          </w:p>
          <w:p w14:paraId="0890098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8CB51D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((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[(local_idx+64)&amp;255]) &gt;&gt; 8)</w:t>
            </w:r>
          </w:p>
          <w:p w14:paraId="4B0EB8D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+ 64</w:t>
            </w:r>
          </w:p>
          <w:p w14:paraId="0ED5B1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and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255</w:t>
            </w:r>
          </w:p>
          <w:p w14:paraId="37083B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&lt;-- добавить: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*= 2 (слово = 2 байта)</w:t>
            </w:r>
          </w:p>
          <w:p w14:paraId="51F16E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</w:p>
          <w:p w14:paraId="361DF4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63F2E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[...]</w:t>
            </w:r>
          </w:p>
          <w:p w14:paraId="30E475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77C4C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</w:p>
          <w:p w14:paraId="069269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39D927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&gt;&gt;= 8</w:t>
            </w:r>
          </w:p>
          <w:p w14:paraId="5ADACD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[body + BODY_POS + PT_X]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</w:p>
          <w:p w14:paraId="171827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di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</w:p>
          <w:p w14:paraId="14AF09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A096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((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]) &gt;&gt; 8)</w:t>
            </w:r>
          </w:p>
          <w:p w14:paraId="756079E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1318E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&lt;--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добавить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ax *= 2 (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слово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3525469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</w:p>
          <w:p w14:paraId="72123C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0A955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</w:t>
            </w:r>
          </w:p>
          <w:p w14:paraId="3B4686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B9D49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C26B5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7419DE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</w:p>
          <w:p w14:paraId="1F7225F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[body + BODY_POS + PT_Y]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</w:p>
          <w:p w14:paraId="792811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bp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113B37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7DE22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0FEF64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</w:p>
          <w:p w14:paraId="6DE3BA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4</w:t>
            </w:r>
          </w:p>
          <w:p w14:paraId="54781A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 + BODY_TRI + TRI_POINTS </w:t>
            </w:r>
          </w:p>
          <w:p w14:paraId="1EAE95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= &amp;points[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</w:t>
            </w:r>
          </w:p>
          <w:p w14:paraId="2AA826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</w:p>
          <w:p w14:paraId="0FEB58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529FA1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10E42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++ </w:t>
            </w:r>
          </w:p>
          <w:p w14:paraId="2B12A3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0519ED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</w:t>
            </w:r>
          </w:p>
          <w:p w14:paraId="4EC5DD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point_loop</w:t>
            </w:r>
            <w:proofErr w:type="spellEnd"/>
          </w:p>
          <w:p w14:paraId="17CB3D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</w:p>
          <w:p w14:paraId="6B00D2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986E0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665E016E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3F69CEC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92D63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3D5E92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7015BD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D098F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w[0].x,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w[0].x;</w:t>
            </w:r>
          </w:p>
          <w:p w14:paraId="42DA84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w[0].y,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w[0].y;</w:t>
            </w:r>
          </w:p>
          <w:p w14:paraId="542907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 + BODY_TRI + TRI_POINTS</w:t>
            </w:r>
          </w:p>
          <w:p w14:paraId="45200F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7A0101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B448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63EE7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363BAD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A700A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743C80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5D804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add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PT_SIZE</w:t>
            </w:r>
          </w:p>
          <w:p w14:paraId="140FAF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;первая точка уже лежит</w:t>
            </w:r>
          </w:p>
          <w:p w14:paraId="38CFEE8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1BFE6D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if(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&lt;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0AADA5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].x;</w:t>
            </w:r>
          </w:p>
          <w:p w14:paraId="42A43B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319421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AD6A1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rc_max_x</w:t>
            </w:r>
            <w:proofErr w:type="spellEnd"/>
          </w:p>
          <w:p w14:paraId="3706BE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8C23B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E5E25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if(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&gt;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2CD06E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].x;</w:t>
            </w:r>
          </w:p>
          <w:p w14:paraId="53383C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   </w:t>
            </w:r>
          </w:p>
          <w:p w14:paraId="2F737F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CFC04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rc_min_y</w:t>
            </w:r>
            <w:proofErr w:type="spellEnd"/>
          </w:p>
          <w:p w14:paraId="6B528C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8E93B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rc_min_y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68C323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if(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&lt;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4B6FAB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].y;</w:t>
            </w:r>
          </w:p>
          <w:p w14:paraId="160951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7E7540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34861F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rc_max_y</w:t>
            </w:r>
            <w:proofErr w:type="spellEnd"/>
          </w:p>
          <w:p w14:paraId="3AE439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07AB5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E9A78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if(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&gt;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671A82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].y;</w:t>
            </w:r>
          </w:p>
          <w:p w14:paraId="7F0E7E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A1C13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220D2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rc_next</w:t>
            </w:r>
            <w:proofErr w:type="spellEnd"/>
          </w:p>
          <w:p w14:paraId="5041C7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67DF32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rc_next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8E5BF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PT_SIZE</w:t>
            </w:r>
          </w:p>
          <w:p w14:paraId="10FD56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loop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rc_loop</w:t>
            </w:r>
            <w:proofErr w:type="spellEnd"/>
          </w:p>
          <w:p w14:paraId="61DBEEDE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D679D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</w:t>
            </w:r>
          </w:p>
          <w:p w14:paraId="1B2280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&lt; LEFT_LIMIT )</w:t>
            </w:r>
          </w:p>
          <w:p w14:paraId="15B38A3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23CB43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( LEFT_LIMIT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); 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выталкиваем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внутрь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47ECD4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         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отражение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639726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38BDAB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5F790A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rc_right</w:t>
            </w:r>
            <w:proofErr w:type="spellEnd"/>
          </w:p>
          <w:p w14:paraId="41A6B9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429B19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E8FA7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82846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215A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</w:t>
            </w:r>
          </w:p>
          <w:p w14:paraId="169990C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C5315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A5B84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rc_right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404F6C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&gt; RIGHT_LIMIT )</w:t>
            </w:r>
          </w:p>
          <w:p w14:paraId="2D7B86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76F44E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 RIGHT_LIMIT );</w:t>
            </w:r>
          </w:p>
          <w:p w14:paraId="157355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</w:p>
          <w:p w14:paraId="04916B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59D0EB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ED781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C7FF7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rc_top</w:t>
            </w:r>
            <w:proofErr w:type="spellEnd"/>
          </w:p>
          <w:p w14:paraId="04476A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2D091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67243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881B2C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B3D9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</w:t>
            </w:r>
          </w:p>
          <w:p w14:paraId="68ACDF1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AF767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04679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rc_top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A9F3F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&lt; TOP_LIMIT )</w:t>
            </w:r>
          </w:p>
          <w:p w14:paraId="4A6009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6148D0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( TOP_LIMIT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);</w:t>
            </w:r>
          </w:p>
          <w:p w14:paraId="417E48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0;</w:t>
            </w:r>
          </w:p>
          <w:p w14:paraId="24C13F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24BD98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189E8A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rc_bottom</w:t>
            </w:r>
            <w:proofErr w:type="spellEnd"/>
          </w:p>
          <w:p w14:paraId="1544F08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CD497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E88E1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4521C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D0AC5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513D76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DFAAE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rc_bottom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514DB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&gt; BOTTOM_LIMIT )</w:t>
            </w:r>
          </w:p>
          <w:p w14:paraId="1C314E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2A991B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 BOTTOM_LIMIT );</w:t>
            </w:r>
          </w:p>
          <w:p w14:paraId="4EC4FB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отражение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75FF8F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body.impulse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</w:p>
          <w:p w14:paraId="683C73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722CBE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98E8A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C5ED0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rc_end</w:t>
            </w:r>
            <w:proofErr w:type="spellEnd"/>
          </w:p>
          <w:p w14:paraId="4C6BD9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0921D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07ACB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1EDD2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B9E76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</w:t>
            </w:r>
          </w:p>
          <w:p w14:paraId="0928D2A7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562030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562030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E2601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1815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DFE0E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BODY_IMPULSE]</w:t>
            </w:r>
          </w:p>
          <w:p w14:paraId="368491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6CBF9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A2A14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2B5EFA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75C0F8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06F912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C4A2AA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64532A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598F8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_TEXT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ENDS</w:t>
            </w:r>
          </w:p>
          <w:p w14:paraId="388DB50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2F669E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КОНЕЦ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ФАЙЛА</w:t>
            </w:r>
          </w:p>
          <w:p w14:paraId="0ED17C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590DC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15AD7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END main</w:t>
            </w:r>
          </w:p>
          <w:p w14:paraId="3DC3796F" w14:textId="0ED133B7" w:rsidR="00CA2AFE" w:rsidRPr="00562030" w:rsidRDefault="00CA2AFE" w:rsidP="00E91C18">
            <w:pPr>
              <w:pStyle w:val="aff7"/>
            </w:pPr>
          </w:p>
        </w:tc>
      </w:tr>
    </w:tbl>
    <w:p w14:paraId="46C2E473" w14:textId="4A8B7609" w:rsidR="00671D13" w:rsidRPr="00E91C18" w:rsidRDefault="00671D13" w:rsidP="00E91C18">
      <w:pPr>
        <w:rPr>
          <w:lang w:val="en-US"/>
        </w:rPr>
      </w:pPr>
    </w:p>
    <w:sectPr w:rsidR="00671D13" w:rsidRPr="00E91C18" w:rsidSect="005E4155">
      <w:footerReference w:type="default" r:id="rId25"/>
      <w:footerReference w:type="first" r:id="rId26"/>
      <w:pgSz w:w="11906" w:h="16838"/>
      <w:pgMar w:top="1134" w:right="850" w:bottom="1276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CB8D6" w14:textId="77777777" w:rsidR="00554CD2" w:rsidRDefault="00554CD2" w:rsidP="00867F15">
      <w:pPr>
        <w:spacing w:line="240" w:lineRule="auto"/>
      </w:pPr>
      <w:r>
        <w:separator/>
      </w:r>
    </w:p>
  </w:endnote>
  <w:endnote w:type="continuationSeparator" w:id="0">
    <w:p w14:paraId="25BD1594" w14:textId="77777777" w:rsidR="00554CD2" w:rsidRDefault="00554CD2" w:rsidP="00867F15">
      <w:pPr>
        <w:spacing w:line="240" w:lineRule="auto"/>
      </w:pPr>
      <w:r>
        <w:continuationSeparator/>
      </w:r>
    </w:p>
  </w:endnote>
  <w:endnote w:type="continuationNotice" w:id="1">
    <w:p w14:paraId="09F5EC80" w14:textId="77777777" w:rsidR="00554CD2" w:rsidRDefault="00554C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osevka">
    <w:panose1 w:val="02000809000000000000"/>
    <w:charset w:val="00"/>
    <w:family w:val="modern"/>
    <w:pitch w:val="fixed"/>
    <w:sig w:usb0="E00002FF" w:usb1="50007CF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92904"/>
      <w:docPartObj>
        <w:docPartGallery w:val="Page Numbers (Bottom of Page)"/>
        <w:docPartUnique/>
      </w:docPartObj>
    </w:sdtPr>
    <w:sdtEndPr/>
    <w:sdtContent>
      <w:p w14:paraId="78631DE6" w14:textId="77777777" w:rsidR="00857968" w:rsidRDefault="00857968" w:rsidP="005E4155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FF581" w14:textId="44450F0D" w:rsidR="00857968" w:rsidRPr="00FD7999" w:rsidRDefault="00857968" w:rsidP="005E4155">
    <w:pPr>
      <w:spacing w:before="1440" w:line="360" w:lineRule="auto"/>
      <w:ind w:firstLine="0"/>
      <w:jc w:val="center"/>
      <w:rPr>
        <w:lang w:val="en-US"/>
      </w:rPr>
    </w:pPr>
    <w:r w:rsidRPr="00CC14D1">
      <w:rPr>
        <w:rFonts w:eastAsiaTheme="minorHAnsi" w:cstheme="minorBidi"/>
        <w:sz w:val="28"/>
        <w:szCs w:val="28"/>
        <w:lang w:eastAsia="en-US"/>
      </w:rPr>
      <w:t>Таганрог 202</w:t>
    </w:r>
    <w:r>
      <w:rPr>
        <w:rFonts w:eastAsiaTheme="minorHAnsi" w:cstheme="minorBidi"/>
        <w:sz w:val="28"/>
        <w:szCs w:val="28"/>
        <w:lang w:val="en-US" w:eastAsia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B9771" w14:textId="77777777" w:rsidR="00554CD2" w:rsidRDefault="00554CD2" w:rsidP="00867F15">
      <w:pPr>
        <w:spacing w:line="240" w:lineRule="auto"/>
      </w:pPr>
      <w:r>
        <w:separator/>
      </w:r>
    </w:p>
  </w:footnote>
  <w:footnote w:type="continuationSeparator" w:id="0">
    <w:p w14:paraId="2149BE6C" w14:textId="77777777" w:rsidR="00554CD2" w:rsidRDefault="00554CD2" w:rsidP="00867F15">
      <w:pPr>
        <w:spacing w:line="240" w:lineRule="auto"/>
      </w:pPr>
      <w:r>
        <w:continuationSeparator/>
      </w:r>
    </w:p>
  </w:footnote>
  <w:footnote w:type="continuationNotice" w:id="1">
    <w:p w14:paraId="171EA01B" w14:textId="77777777" w:rsidR="00554CD2" w:rsidRDefault="00554CD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45283"/>
    <w:multiLevelType w:val="multilevel"/>
    <w:tmpl w:val="5E7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6398"/>
    <w:multiLevelType w:val="multilevel"/>
    <w:tmpl w:val="10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228B"/>
    <w:multiLevelType w:val="multilevel"/>
    <w:tmpl w:val="F11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5F27"/>
    <w:multiLevelType w:val="multilevel"/>
    <w:tmpl w:val="4BE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2219A"/>
    <w:multiLevelType w:val="multilevel"/>
    <w:tmpl w:val="85F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1ABA"/>
    <w:multiLevelType w:val="multilevel"/>
    <w:tmpl w:val="13C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93925"/>
    <w:multiLevelType w:val="hybridMultilevel"/>
    <w:tmpl w:val="0FC8B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F1F9F"/>
    <w:multiLevelType w:val="multilevel"/>
    <w:tmpl w:val="8E6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5716F"/>
    <w:multiLevelType w:val="multilevel"/>
    <w:tmpl w:val="105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17A3"/>
    <w:multiLevelType w:val="hybridMultilevel"/>
    <w:tmpl w:val="15A22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F21A2"/>
    <w:multiLevelType w:val="hybridMultilevel"/>
    <w:tmpl w:val="0916E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032544"/>
    <w:multiLevelType w:val="multilevel"/>
    <w:tmpl w:val="A41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93749"/>
    <w:multiLevelType w:val="hybridMultilevel"/>
    <w:tmpl w:val="19A89994"/>
    <w:lvl w:ilvl="0" w:tplc="44164DDC">
      <w:start w:val="1"/>
      <w:numFmt w:val="decimal"/>
      <w:lvlText w:val="%1."/>
      <w:lvlJc w:val="left"/>
      <w:pPr>
        <w:ind w:left="737" w:hanging="45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16314"/>
    <w:multiLevelType w:val="multilevel"/>
    <w:tmpl w:val="7FA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0674"/>
    <w:multiLevelType w:val="multilevel"/>
    <w:tmpl w:val="6C50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823FF"/>
    <w:multiLevelType w:val="multilevel"/>
    <w:tmpl w:val="5E4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8349B"/>
    <w:multiLevelType w:val="hybridMultilevel"/>
    <w:tmpl w:val="8CC84C7C"/>
    <w:lvl w:ilvl="0" w:tplc="9AE614A6">
      <w:start w:val="1"/>
      <w:numFmt w:val="decimal"/>
      <w:pStyle w:val="732-2017"/>
      <w:lvlText w:val="Рисунок %1 -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B0F1C5A"/>
    <w:multiLevelType w:val="multilevel"/>
    <w:tmpl w:val="B48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67E25"/>
    <w:multiLevelType w:val="multilevel"/>
    <w:tmpl w:val="2AB6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90048"/>
    <w:multiLevelType w:val="hybridMultilevel"/>
    <w:tmpl w:val="944EF8A6"/>
    <w:lvl w:ilvl="0" w:tplc="C49404D8">
      <w:start w:val="1"/>
      <w:numFmt w:val="decimal"/>
      <w:pStyle w:val="732-20170"/>
      <w:lvlText w:val="1.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pStyle w:val="732-20170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A68E1"/>
    <w:multiLevelType w:val="multilevel"/>
    <w:tmpl w:val="3444632E"/>
    <w:lvl w:ilvl="0">
      <w:start w:val="1"/>
      <w:numFmt w:val="none"/>
      <w:pStyle w:val="a"/>
      <w:lvlText w:val="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732-20171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732-20172"/>
      <w:suff w:val="space"/>
      <w:lvlText w:val="%2.%3"/>
      <w:lvlJc w:val="left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pStyle w:val="732-20173"/>
      <w:suff w:val="space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a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a1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19"/>
  </w:num>
  <w:num w:numId="2">
    <w:abstractNumId w:val="16"/>
  </w:num>
  <w:num w:numId="3">
    <w:abstractNumId w:val="20"/>
  </w:num>
  <w:num w:numId="4">
    <w:abstractNumId w:val="6"/>
  </w:num>
  <w:num w:numId="5">
    <w:abstractNumId w:val="10"/>
  </w:num>
  <w:num w:numId="6">
    <w:abstractNumId w:val="12"/>
  </w:num>
  <w:num w:numId="7">
    <w:abstractNumId w:val="12"/>
    <w:lvlOverride w:ilvl="0">
      <w:startOverride w:val="1"/>
    </w:lvlOverride>
  </w:num>
  <w:num w:numId="8">
    <w:abstractNumId w:val="14"/>
  </w:num>
  <w:num w:numId="9">
    <w:abstractNumId w:val="5"/>
  </w:num>
  <w:num w:numId="10">
    <w:abstractNumId w:val="7"/>
  </w:num>
  <w:num w:numId="11">
    <w:abstractNumId w:val="17"/>
  </w:num>
  <w:num w:numId="12">
    <w:abstractNumId w:val="1"/>
  </w:num>
  <w:num w:numId="13">
    <w:abstractNumId w:val="0"/>
  </w:num>
  <w:num w:numId="14">
    <w:abstractNumId w:val="15"/>
  </w:num>
  <w:num w:numId="15">
    <w:abstractNumId w:val="3"/>
  </w:num>
  <w:num w:numId="16">
    <w:abstractNumId w:val="8"/>
  </w:num>
  <w:num w:numId="17">
    <w:abstractNumId w:val="11"/>
  </w:num>
  <w:num w:numId="18">
    <w:abstractNumId w:val="13"/>
  </w:num>
  <w:num w:numId="19">
    <w:abstractNumId w:val="18"/>
  </w:num>
  <w:num w:numId="20">
    <w:abstractNumId w:val="4"/>
  </w:num>
  <w:num w:numId="21">
    <w:abstractNumId w:val="2"/>
  </w:num>
  <w:num w:numId="2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5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E5"/>
    <w:rsid w:val="000004B9"/>
    <w:rsid w:val="00001641"/>
    <w:rsid w:val="00003521"/>
    <w:rsid w:val="00003E5B"/>
    <w:rsid w:val="00007BF3"/>
    <w:rsid w:val="0001112C"/>
    <w:rsid w:val="0003066E"/>
    <w:rsid w:val="000313A1"/>
    <w:rsid w:val="00033193"/>
    <w:rsid w:val="0003408B"/>
    <w:rsid w:val="00034AEF"/>
    <w:rsid w:val="00036A96"/>
    <w:rsid w:val="000417F0"/>
    <w:rsid w:val="0004239C"/>
    <w:rsid w:val="000459F7"/>
    <w:rsid w:val="00051F91"/>
    <w:rsid w:val="00055527"/>
    <w:rsid w:val="000563AA"/>
    <w:rsid w:val="00056D23"/>
    <w:rsid w:val="00057858"/>
    <w:rsid w:val="00060AEA"/>
    <w:rsid w:val="000805AC"/>
    <w:rsid w:val="00083073"/>
    <w:rsid w:val="00083994"/>
    <w:rsid w:val="00085F57"/>
    <w:rsid w:val="00086830"/>
    <w:rsid w:val="00094329"/>
    <w:rsid w:val="000962FF"/>
    <w:rsid w:val="000A229D"/>
    <w:rsid w:val="000A65F7"/>
    <w:rsid w:val="000A6760"/>
    <w:rsid w:val="000B3814"/>
    <w:rsid w:val="000B495E"/>
    <w:rsid w:val="000B59F4"/>
    <w:rsid w:val="000B6E6A"/>
    <w:rsid w:val="000C17C3"/>
    <w:rsid w:val="000C1AF7"/>
    <w:rsid w:val="000C6F39"/>
    <w:rsid w:val="000D032F"/>
    <w:rsid w:val="000D18D7"/>
    <w:rsid w:val="000E7345"/>
    <w:rsid w:val="000E7DAF"/>
    <w:rsid w:val="000F6B68"/>
    <w:rsid w:val="000F76DD"/>
    <w:rsid w:val="001004BF"/>
    <w:rsid w:val="00100ECF"/>
    <w:rsid w:val="001021D3"/>
    <w:rsid w:val="00103E2D"/>
    <w:rsid w:val="00105FA3"/>
    <w:rsid w:val="001062A1"/>
    <w:rsid w:val="001149A0"/>
    <w:rsid w:val="00116278"/>
    <w:rsid w:val="00116BD1"/>
    <w:rsid w:val="00116CF5"/>
    <w:rsid w:val="001216D2"/>
    <w:rsid w:val="00122D2E"/>
    <w:rsid w:val="00123696"/>
    <w:rsid w:val="00133750"/>
    <w:rsid w:val="001361B6"/>
    <w:rsid w:val="001404BB"/>
    <w:rsid w:val="00141BA0"/>
    <w:rsid w:val="00145A8F"/>
    <w:rsid w:val="00153071"/>
    <w:rsid w:val="00157526"/>
    <w:rsid w:val="00162DF3"/>
    <w:rsid w:val="001631D7"/>
    <w:rsid w:val="001775FC"/>
    <w:rsid w:val="00182B31"/>
    <w:rsid w:val="00184621"/>
    <w:rsid w:val="0018571B"/>
    <w:rsid w:val="00186C85"/>
    <w:rsid w:val="00187D1E"/>
    <w:rsid w:val="0019288B"/>
    <w:rsid w:val="001A38C2"/>
    <w:rsid w:val="001B6FE0"/>
    <w:rsid w:val="001B7525"/>
    <w:rsid w:val="001C058F"/>
    <w:rsid w:val="001C0894"/>
    <w:rsid w:val="001C792A"/>
    <w:rsid w:val="001D5CE5"/>
    <w:rsid w:val="001E1B87"/>
    <w:rsid w:val="001E7F9B"/>
    <w:rsid w:val="001F118E"/>
    <w:rsid w:val="001F5C1D"/>
    <w:rsid w:val="001F6681"/>
    <w:rsid w:val="00201095"/>
    <w:rsid w:val="002018A0"/>
    <w:rsid w:val="002066BD"/>
    <w:rsid w:val="00217836"/>
    <w:rsid w:val="00221635"/>
    <w:rsid w:val="002247E9"/>
    <w:rsid w:val="00231C9A"/>
    <w:rsid w:val="00231F23"/>
    <w:rsid w:val="002343F7"/>
    <w:rsid w:val="0024035A"/>
    <w:rsid w:val="0024436D"/>
    <w:rsid w:val="00245F4C"/>
    <w:rsid w:val="00251FFD"/>
    <w:rsid w:val="00252218"/>
    <w:rsid w:val="00253A73"/>
    <w:rsid w:val="00254534"/>
    <w:rsid w:val="00255420"/>
    <w:rsid w:val="00256659"/>
    <w:rsid w:val="0026635B"/>
    <w:rsid w:val="002665A7"/>
    <w:rsid w:val="00266929"/>
    <w:rsid w:val="00266E82"/>
    <w:rsid w:val="0027129B"/>
    <w:rsid w:val="00275CF8"/>
    <w:rsid w:val="00276039"/>
    <w:rsid w:val="00280C2C"/>
    <w:rsid w:val="002810DF"/>
    <w:rsid w:val="00282432"/>
    <w:rsid w:val="00283EF3"/>
    <w:rsid w:val="00291E00"/>
    <w:rsid w:val="00294DFE"/>
    <w:rsid w:val="002A0259"/>
    <w:rsid w:val="002B001C"/>
    <w:rsid w:val="002B4857"/>
    <w:rsid w:val="002C46AB"/>
    <w:rsid w:val="002C7B42"/>
    <w:rsid w:val="002D076A"/>
    <w:rsid w:val="002D1179"/>
    <w:rsid w:val="002D5B24"/>
    <w:rsid w:val="002E4CBA"/>
    <w:rsid w:val="002E7DE9"/>
    <w:rsid w:val="002F3351"/>
    <w:rsid w:val="003017E3"/>
    <w:rsid w:val="00304DC9"/>
    <w:rsid w:val="003059C4"/>
    <w:rsid w:val="003107E7"/>
    <w:rsid w:val="0031231A"/>
    <w:rsid w:val="00322B3F"/>
    <w:rsid w:val="00322B7A"/>
    <w:rsid w:val="00324E8A"/>
    <w:rsid w:val="0032730F"/>
    <w:rsid w:val="003323DE"/>
    <w:rsid w:val="003330F7"/>
    <w:rsid w:val="00334DF1"/>
    <w:rsid w:val="00346733"/>
    <w:rsid w:val="0035179D"/>
    <w:rsid w:val="003573F9"/>
    <w:rsid w:val="003622CE"/>
    <w:rsid w:val="00365282"/>
    <w:rsid w:val="0036619A"/>
    <w:rsid w:val="00372F07"/>
    <w:rsid w:val="00375018"/>
    <w:rsid w:val="00384D01"/>
    <w:rsid w:val="00384E18"/>
    <w:rsid w:val="00384F1F"/>
    <w:rsid w:val="003855DF"/>
    <w:rsid w:val="00393A88"/>
    <w:rsid w:val="00394A36"/>
    <w:rsid w:val="00395C2F"/>
    <w:rsid w:val="00396302"/>
    <w:rsid w:val="003969E2"/>
    <w:rsid w:val="00397637"/>
    <w:rsid w:val="003A115A"/>
    <w:rsid w:val="003A46BB"/>
    <w:rsid w:val="003A490D"/>
    <w:rsid w:val="003A6602"/>
    <w:rsid w:val="003A67E4"/>
    <w:rsid w:val="003A6A11"/>
    <w:rsid w:val="003B1EAD"/>
    <w:rsid w:val="003B7B7C"/>
    <w:rsid w:val="003C4720"/>
    <w:rsid w:val="003C5704"/>
    <w:rsid w:val="003C5928"/>
    <w:rsid w:val="003C63D6"/>
    <w:rsid w:val="003D54E0"/>
    <w:rsid w:val="003D59DA"/>
    <w:rsid w:val="003E0AAB"/>
    <w:rsid w:val="003E391A"/>
    <w:rsid w:val="003E4CB5"/>
    <w:rsid w:val="003F3CEF"/>
    <w:rsid w:val="003F4DEF"/>
    <w:rsid w:val="003F57A4"/>
    <w:rsid w:val="003F63C7"/>
    <w:rsid w:val="003F769D"/>
    <w:rsid w:val="004017DA"/>
    <w:rsid w:val="0040180B"/>
    <w:rsid w:val="00405F1E"/>
    <w:rsid w:val="00407009"/>
    <w:rsid w:val="004114A8"/>
    <w:rsid w:val="004167EF"/>
    <w:rsid w:val="00417D2B"/>
    <w:rsid w:val="00436ADC"/>
    <w:rsid w:val="00442B52"/>
    <w:rsid w:val="00445000"/>
    <w:rsid w:val="00450FC2"/>
    <w:rsid w:val="004546C4"/>
    <w:rsid w:val="00455142"/>
    <w:rsid w:val="00460AB9"/>
    <w:rsid w:val="00472615"/>
    <w:rsid w:val="00474B40"/>
    <w:rsid w:val="0047618C"/>
    <w:rsid w:val="00477F97"/>
    <w:rsid w:val="00481306"/>
    <w:rsid w:val="00482256"/>
    <w:rsid w:val="004831FF"/>
    <w:rsid w:val="00484F45"/>
    <w:rsid w:val="00486363"/>
    <w:rsid w:val="00487EEB"/>
    <w:rsid w:val="00495EAB"/>
    <w:rsid w:val="004A3C45"/>
    <w:rsid w:val="004A529F"/>
    <w:rsid w:val="004B20C8"/>
    <w:rsid w:val="004B3135"/>
    <w:rsid w:val="004C1507"/>
    <w:rsid w:val="004C4257"/>
    <w:rsid w:val="004D1554"/>
    <w:rsid w:val="004D179E"/>
    <w:rsid w:val="004D45C2"/>
    <w:rsid w:val="004E7785"/>
    <w:rsid w:val="004F0DF4"/>
    <w:rsid w:val="004F4DF4"/>
    <w:rsid w:val="00502B28"/>
    <w:rsid w:val="005070F0"/>
    <w:rsid w:val="005124CE"/>
    <w:rsid w:val="00514513"/>
    <w:rsid w:val="00514C3C"/>
    <w:rsid w:val="005166F9"/>
    <w:rsid w:val="0051768C"/>
    <w:rsid w:val="0052131F"/>
    <w:rsid w:val="005227E0"/>
    <w:rsid w:val="00530A77"/>
    <w:rsid w:val="005333DC"/>
    <w:rsid w:val="00536F9C"/>
    <w:rsid w:val="0054106B"/>
    <w:rsid w:val="00543464"/>
    <w:rsid w:val="0054553F"/>
    <w:rsid w:val="00546FA8"/>
    <w:rsid w:val="00551918"/>
    <w:rsid w:val="00553870"/>
    <w:rsid w:val="00554CD2"/>
    <w:rsid w:val="00554E23"/>
    <w:rsid w:val="00555D13"/>
    <w:rsid w:val="005561D3"/>
    <w:rsid w:val="00562030"/>
    <w:rsid w:val="005707A3"/>
    <w:rsid w:val="00575096"/>
    <w:rsid w:val="005750CB"/>
    <w:rsid w:val="00580FB9"/>
    <w:rsid w:val="00584B1A"/>
    <w:rsid w:val="00587204"/>
    <w:rsid w:val="0059387E"/>
    <w:rsid w:val="005979AF"/>
    <w:rsid w:val="005A520F"/>
    <w:rsid w:val="005B0BE2"/>
    <w:rsid w:val="005B6485"/>
    <w:rsid w:val="005C190F"/>
    <w:rsid w:val="005C4801"/>
    <w:rsid w:val="005C4AE9"/>
    <w:rsid w:val="005C5C1B"/>
    <w:rsid w:val="005C774E"/>
    <w:rsid w:val="005D52C2"/>
    <w:rsid w:val="005D62A4"/>
    <w:rsid w:val="005D6A51"/>
    <w:rsid w:val="005D7DBA"/>
    <w:rsid w:val="005E3AF0"/>
    <w:rsid w:val="005E4155"/>
    <w:rsid w:val="005E6C31"/>
    <w:rsid w:val="005E7C00"/>
    <w:rsid w:val="005F5985"/>
    <w:rsid w:val="005F7099"/>
    <w:rsid w:val="0060525D"/>
    <w:rsid w:val="00605C69"/>
    <w:rsid w:val="00610B19"/>
    <w:rsid w:val="00614F58"/>
    <w:rsid w:val="006151B9"/>
    <w:rsid w:val="0062320D"/>
    <w:rsid w:val="006235CB"/>
    <w:rsid w:val="006243C8"/>
    <w:rsid w:val="00626ACE"/>
    <w:rsid w:val="006274BB"/>
    <w:rsid w:val="00632A4E"/>
    <w:rsid w:val="00633026"/>
    <w:rsid w:val="0063528D"/>
    <w:rsid w:val="0064157F"/>
    <w:rsid w:val="00641684"/>
    <w:rsid w:val="006419AA"/>
    <w:rsid w:val="00643760"/>
    <w:rsid w:val="006440FC"/>
    <w:rsid w:val="0065136F"/>
    <w:rsid w:val="00654401"/>
    <w:rsid w:val="006623FC"/>
    <w:rsid w:val="006642FB"/>
    <w:rsid w:val="00670857"/>
    <w:rsid w:val="00671B34"/>
    <w:rsid w:val="00671D13"/>
    <w:rsid w:val="0067372D"/>
    <w:rsid w:val="0067601B"/>
    <w:rsid w:val="006873F5"/>
    <w:rsid w:val="0068774B"/>
    <w:rsid w:val="00687BD7"/>
    <w:rsid w:val="00691412"/>
    <w:rsid w:val="0069156A"/>
    <w:rsid w:val="00693FD7"/>
    <w:rsid w:val="00697952"/>
    <w:rsid w:val="00697F56"/>
    <w:rsid w:val="006A7139"/>
    <w:rsid w:val="006B2563"/>
    <w:rsid w:val="006B2F60"/>
    <w:rsid w:val="006C495C"/>
    <w:rsid w:val="006C4C1E"/>
    <w:rsid w:val="006D64B7"/>
    <w:rsid w:val="006D7255"/>
    <w:rsid w:val="006E24E7"/>
    <w:rsid w:val="006E6F68"/>
    <w:rsid w:val="006E7128"/>
    <w:rsid w:val="006E7FF6"/>
    <w:rsid w:val="006F1222"/>
    <w:rsid w:val="006F1C77"/>
    <w:rsid w:val="00702DBD"/>
    <w:rsid w:val="00705E61"/>
    <w:rsid w:val="00706232"/>
    <w:rsid w:val="007137D7"/>
    <w:rsid w:val="00716012"/>
    <w:rsid w:val="007243EE"/>
    <w:rsid w:val="007260CA"/>
    <w:rsid w:val="00727C22"/>
    <w:rsid w:val="007401B6"/>
    <w:rsid w:val="00744963"/>
    <w:rsid w:val="00744D52"/>
    <w:rsid w:val="00746A30"/>
    <w:rsid w:val="00755F5F"/>
    <w:rsid w:val="00761C8E"/>
    <w:rsid w:val="0076414E"/>
    <w:rsid w:val="0076601B"/>
    <w:rsid w:val="007672CB"/>
    <w:rsid w:val="00767A39"/>
    <w:rsid w:val="007801A4"/>
    <w:rsid w:val="00783471"/>
    <w:rsid w:val="00784097"/>
    <w:rsid w:val="007A0DA0"/>
    <w:rsid w:val="007A197E"/>
    <w:rsid w:val="007A4176"/>
    <w:rsid w:val="007A4A8D"/>
    <w:rsid w:val="007B51CA"/>
    <w:rsid w:val="007B782B"/>
    <w:rsid w:val="007C6B4C"/>
    <w:rsid w:val="007C7461"/>
    <w:rsid w:val="007E0F8B"/>
    <w:rsid w:val="007E3B5B"/>
    <w:rsid w:val="007E48A8"/>
    <w:rsid w:val="007E516A"/>
    <w:rsid w:val="007F2A92"/>
    <w:rsid w:val="007F43C8"/>
    <w:rsid w:val="007F54AA"/>
    <w:rsid w:val="007F7673"/>
    <w:rsid w:val="0080328B"/>
    <w:rsid w:val="008036C9"/>
    <w:rsid w:val="008059E8"/>
    <w:rsid w:val="00806A59"/>
    <w:rsid w:val="00807919"/>
    <w:rsid w:val="008121C3"/>
    <w:rsid w:val="00813C5E"/>
    <w:rsid w:val="0081453B"/>
    <w:rsid w:val="00820A0E"/>
    <w:rsid w:val="00821222"/>
    <w:rsid w:val="0082174C"/>
    <w:rsid w:val="00832894"/>
    <w:rsid w:val="00833A23"/>
    <w:rsid w:val="0083444C"/>
    <w:rsid w:val="00835E59"/>
    <w:rsid w:val="008422EA"/>
    <w:rsid w:val="00842878"/>
    <w:rsid w:val="00843FDF"/>
    <w:rsid w:val="00847714"/>
    <w:rsid w:val="008534AD"/>
    <w:rsid w:val="00854D12"/>
    <w:rsid w:val="00856539"/>
    <w:rsid w:val="00857968"/>
    <w:rsid w:val="00857EE9"/>
    <w:rsid w:val="0086274A"/>
    <w:rsid w:val="0086509A"/>
    <w:rsid w:val="008653FA"/>
    <w:rsid w:val="00866DB8"/>
    <w:rsid w:val="00866FAA"/>
    <w:rsid w:val="00867D95"/>
    <w:rsid w:val="00867F15"/>
    <w:rsid w:val="00867FD2"/>
    <w:rsid w:val="0087010C"/>
    <w:rsid w:val="008711AD"/>
    <w:rsid w:val="008723EB"/>
    <w:rsid w:val="00883922"/>
    <w:rsid w:val="00886B97"/>
    <w:rsid w:val="00887D9F"/>
    <w:rsid w:val="0089152C"/>
    <w:rsid w:val="0089156B"/>
    <w:rsid w:val="008939C0"/>
    <w:rsid w:val="00894734"/>
    <w:rsid w:val="008972F4"/>
    <w:rsid w:val="00897E9A"/>
    <w:rsid w:val="008A59DE"/>
    <w:rsid w:val="008B050F"/>
    <w:rsid w:val="008B2100"/>
    <w:rsid w:val="008B3CC0"/>
    <w:rsid w:val="008C0C2F"/>
    <w:rsid w:val="008C4939"/>
    <w:rsid w:val="008C65EB"/>
    <w:rsid w:val="008E0A94"/>
    <w:rsid w:val="008E1A37"/>
    <w:rsid w:val="008E3588"/>
    <w:rsid w:val="008F1190"/>
    <w:rsid w:val="008F1F7A"/>
    <w:rsid w:val="008F3B35"/>
    <w:rsid w:val="008F3FCC"/>
    <w:rsid w:val="008F5B6A"/>
    <w:rsid w:val="0090024B"/>
    <w:rsid w:val="00902B6D"/>
    <w:rsid w:val="0090334E"/>
    <w:rsid w:val="00906BCE"/>
    <w:rsid w:val="009214AC"/>
    <w:rsid w:val="00921EC0"/>
    <w:rsid w:val="0092600E"/>
    <w:rsid w:val="00935CC8"/>
    <w:rsid w:val="00942389"/>
    <w:rsid w:val="00950638"/>
    <w:rsid w:val="00952D5B"/>
    <w:rsid w:val="009602DD"/>
    <w:rsid w:val="00960A21"/>
    <w:rsid w:val="00960CB3"/>
    <w:rsid w:val="00973FF1"/>
    <w:rsid w:val="0097678F"/>
    <w:rsid w:val="0097792C"/>
    <w:rsid w:val="00977D0D"/>
    <w:rsid w:val="00981A21"/>
    <w:rsid w:val="009839B3"/>
    <w:rsid w:val="00986064"/>
    <w:rsid w:val="0098701B"/>
    <w:rsid w:val="0099174E"/>
    <w:rsid w:val="0099269E"/>
    <w:rsid w:val="0099562D"/>
    <w:rsid w:val="00995841"/>
    <w:rsid w:val="00995DA6"/>
    <w:rsid w:val="0099602C"/>
    <w:rsid w:val="00996759"/>
    <w:rsid w:val="009A08F6"/>
    <w:rsid w:val="009A2DD3"/>
    <w:rsid w:val="009A2E46"/>
    <w:rsid w:val="009A5582"/>
    <w:rsid w:val="009B0197"/>
    <w:rsid w:val="009B01F3"/>
    <w:rsid w:val="009B11F2"/>
    <w:rsid w:val="009B290B"/>
    <w:rsid w:val="009C0D0F"/>
    <w:rsid w:val="009C5305"/>
    <w:rsid w:val="009D10EF"/>
    <w:rsid w:val="009D3AAE"/>
    <w:rsid w:val="009E0CA0"/>
    <w:rsid w:val="009E3E4A"/>
    <w:rsid w:val="009E6021"/>
    <w:rsid w:val="009F2E12"/>
    <w:rsid w:val="00A07638"/>
    <w:rsid w:val="00A20E1D"/>
    <w:rsid w:val="00A2149E"/>
    <w:rsid w:val="00A31C65"/>
    <w:rsid w:val="00A32D2B"/>
    <w:rsid w:val="00A41A96"/>
    <w:rsid w:val="00A47A57"/>
    <w:rsid w:val="00A500DA"/>
    <w:rsid w:val="00A504FD"/>
    <w:rsid w:val="00A506CD"/>
    <w:rsid w:val="00A557C6"/>
    <w:rsid w:val="00A6047E"/>
    <w:rsid w:val="00A60A6A"/>
    <w:rsid w:val="00A60BE4"/>
    <w:rsid w:val="00A612C1"/>
    <w:rsid w:val="00A62791"/>
    <w:rsid w:val="00A62B51"/>
    <w:rsid w:val="00A62E97"/>
    <w:rsid w:val="00A70283"/>
    <w:rsid w:val="00A71BFA"/>
    <w:rsid w:val="00A72EF2"/>
    <w:rsid w:val="00A7347E"/>
    <w:rsid w:val="00A91EBC"/>
    <w:rsid w:val="00A94EFC"/>
    <w:rsid w:val="00A96F91"/>
    <w:rsid w:val="00A9765B"/>
    <w:rsid w:val="00AA323F"/>
    <w:rsid w:val="00AA5FD1"/>
    <w:rsid w:val="00AA6243"/>
    <w:rsid w:val="00AA7232"/>
    <w:rsid w:val="00AB59F1"/>
    <w:rsid w:val="00AC0547"/>
    <w:rsid w:val="00AC0910"/>
    <w:rsid w:val="00AC6363"/>
    <w:rsid w:val="00AD2AA2"/>
    <w:rsid w:val="00AD6B2B"/>
    <w:rsid w:val="00AE0203"/>
    <w:rsid w:val="00AE737D"/>
    <w:rsid w:val="00AE7471"/>
    <w:rsid w:val="00AE7945"/>
    <w:rsid w:val="00AF7A4E"/>
    <w:rsid w:val="00B01DFA"/>
    <w:rsid w:val="00B113AB"/>
    <w:rsid w:val="00B13294"/>
    <w:rsid w:val="00B269D1"/>
    <w:rsid w:val="00B26E2A"/>
    <w:rsid w:val="00B30ABB"/>
    <w:rsid w:val="00B34FEE"/>
    <w:rsid w:val="00B41CBC"/>
    <w:rsid w:val="00B477D4"/>
    <w:rsid w:val="00B54A79"/>
    <w:rsid w:val="00B602E7"/>
    <w:rsid w:val="00B61B14"/>
    <w:rsid w:val="00B6369B"/>
    <w:rsid w:val="00B640BE"/>
    <w:rsid w:val="00B65EBA"/>
    <w:rsid w:val="00B71A95"/>
    <w:rsid w:val="00B77307"/>
    <w:rsid w:val="00B7754D"/>
    <w:rsid w:val="00B823AA"/>
    <w:rsid w:val="00B8574D"/>
    <w:rsid w:val="00B85E39"/>
    <w:rsid w:val="00B91180"/>
    <w:rsid w:val="00B91B6A"/>
    <w:rsid w:val="00BA0433"/>
    <w:rsid w:val="00BB2173"/>
    <w:rsid w:val="00BB3BE8"/>
    <w:rsid w:val="00BB5FB2"/>
    <w:rsid w:val="00BB6FE0"/>
    <w:rsid w:val="00BC160B"/>
    <w:rsid w:val="00BC2702"/>
    <w:rsid w:val="00BC70E0"/>
    <w:rsid w:val="00BD0024"/>
    <w:rsid w:val="00BD4F11"/>
    <w:rsid w:val="00BD61AF"/>
    <w:rsid w:val="00BD775D"/>
    <w:rsid w:val="00BE13A8"/>
    <w:rsid w:val="00BE4F9E"/>
    <w:rsid w:val="00BE6B9E"/>
    <w:rsid w:val="00C032D2"/>
    <w:rsid w:val="00C0466C"/>
    <w:rsid w:val="00C053C8"/>
    <w:rsid w:val="00C0766E"/>
    <w:rsid w:val="00C14851"/>
    <w:rsid w:val="00C15419"/>
    <w:rsid w:val="00C154A9"/>
    <w:rsid w:val="00C20085"/>
    <w:rsid w:val="00C20F24"/>
    <w:rsid w:val="00C26158"/>
    <w:rsid w:val="00C30F52"/>
    <w:rsid w:val="00C3728C"/>
    <w:rsid w:val="00C40F2A"/>
    <w:rsid w:val="00C421C9"/>
    <w:rsid w:val="00C52A53"/>
    <w:rsid w:val="00C533F5"/>
    <w:rsid w:val="00C53D15"/>
    <w:rsid w:val="00C55010"/>
    <w:rsid w:val="00C5570A"/>
    <w:rsid w:val="00C60A5C"/>
    <w:rsid w:val="00C60D30"/>
    <w:rsid w:val="00C668ED"/>
    <w:rsid w:val="00C76AB3"/>
    <w:rsid w:val="00C77810"/>
    <w:rsid w:val="00C868C6"/>
    <w:rsid w:val="00C90EB2"/>
    <w:rsid w:val="00C919C3"/>
    <w:rsid w:val="00C945B8"/>
    <w:rsid w:val="00CA2AFE"/>
    <w:rsid w:val="00CA4965"/>
    <w:rsid w:val="00CA5CCB"/>
    <w:rsid w:val="00CA7682"/>
    <w:rsid w:val="00CA7E4A"/>
    <w:rsid w:val="00CB11E7"/>
    <w:rsid w:val="00CB1A33"/>
    <w:rsid w:val="00CB46E3"/>
    <w:rsid w:val="00CB5E41"/>
    <w:rsid w:val="00CB7951"/>
    <w:rsid w:val="00CC0D9D"/>
    <w:rsid w:val="00CC14D1"/>
    <w:rsid w:val="00CC2A1F"/>
    <w:rsid w:val="00CD1C16"/>
    <w:rsid w:val="00CD1D8A"/>
    <w:rsid w:val="00CD3D56"/>
    <w:rsid w:val="00CD55BF"/>
    <w:rsid w:val="00CD68CF"/>
    <w:rsid w:val="00CD6971"/>
    <w:rsid w:val="00CD73B3"/>
    <w:rsid w:val="00CE3D0A"/>
    <w:rsid w:val="00CF0FFD"/>
    <w:rsid w:val="00CF2B19"/>
    <w:rsid w:val="00CF2E02"/>
    <w:rsid w:val="00CF5F80"/>
    <w:rsid w:val="00CF6D8F"/>
    <w:rsid w:val="00CF7CCB"/>
    <w:rsid w:val="00D013A0"/>
    <w:rsid w:val="00D07C12"/>
    <w:rsid w:val="00D11879"/>
    <w:rsid w:val="00D155C0"/>
    <w:rsid w:val="00D179B6"/>
    <w:rsid w:val="00D22B6B"/>
    <w:rsid w:val="00D2388E"/>
    <w:rsid w:val="00D3083E"/>
    <w:rsid w:val="00D30D7A"/>
    <w:rsid w:val="00D31E72"/>
    <w:rsid w:val="00D32F58"/>
    <w:rsid w:val="00D333A3"/>
    <w:rsid w:val="00D4067F"/>
    <w:rsid w:val="00D40CE8"/>
    <w:rsid w:val="00D41985"/>
    <w:rsid w:val="00D423FD"/>
    <w:rsid w:val="00D427EB"/>
    <w:rsid w:val="00D42C88"/>
    <w:rsid w:val="00D452F0"/>
    <w:rsid w:val="00D47EC0"/>
    <w:rsid w:val="00D55B81"/>
    <w:rsid w:val="00D56E32"/>
    <w:rsid w:val="00D601FB"/>
    <w:rsid w:val="00D6194C"/>
    <w:rsid w:val="00D62533"/>
    <w:rsid w:val="00D63CE4"/>
    <w:rsid w:val="00D6773D"/>
    <w:rsid w:val="00D744E8"/>
    <w:rsid w:val="00D74D02"/>
    <w:rsid w:val="00D7758F"/>
    <w:rsid w:val="00D836C2"/>
    <w:rsid w:val="00D87525"/>
    <w:rsid w:val="00D91574"/>
    <w:rsid w:val="00D92448"/>
    <w:rsid w:val="00D92C85"/>
    <w:rsid w:val="00D972DC"/>
    <w:rsid w:val="00D9799F"/>
    <w:rsid w:val="00DA0AC2"/>
    <w:rsid w:val="00DB28B4"/>
    <w:rsid w:val="00DB52BD"/>
    <w:rsid w:val="00DB6B82"/>
    <w:rsid w:val="00DB7635"/>
    <w:rsid w:val="00DB7839"/>
    <w:rsid w:val="00DC2D20"/>
    <w:rsid w:val="00DC39CA"/>
    <w:rsid w:val="00DC5428"/>
    <w:rsid w:val="00DD6FA0"/>
    <w:rsid w:val="00DE24E0"/>
    <w:rsid w:val="00DE6913"/>
    <w:rsid w:val="00DF01ED"/>
    <w:rsid w:val="00DF1321"/>
    <w:rsid w:val="00DF271E"/>
    <w:rsid w:val="00DF554A"/>
    <w:rsid w:val="00DF7406"/>
    <w:rsid w:val="00E02632"/>
    <w:rsid w:val="00E22814"/>
    <w:rsid w:val="00E27416"/>
    <w:rsid w:val="00E32172"/>
    <w:rsid w:val="00E35890"/>
    <w:rsid w:val="00E41BD8"/>
    <w:rsid w:val="00E43CD6"/>
    <w:rsid w:val="00E442BB"/>
    <w:rsid w:val="00E57918"/>
    <w:rsid w:val="00E62ED3"/>
    <w:rsid w:val="00E6406E"/>
    <w:rsid w:val="00E64BCE"/>
    <w:rsid w:val="00E67452"/>
    <w:rsid w:val="00E67A7E"/>
    <w:rsid w:val="00E70365"/>
    <w:rsid w:val="00E70406"/>
    <w:rsid w:val="00E71FDF"/>
    <w:rsid w:val="00E810C8"/>
    <w:rsid w:val="00E812DD"/>
    <w:rsid w:val="00E82AEF"/>
    <w:rsid w:val="00E83F41"/>
    <w:rsid w:val="00E86EDE"/>
    <w:rsid w:val="00E90AC3"/>
    <w:rsid w:val="00E91C18"/>
    <w:rsid w:val="00EA7881"/>
    <w:rsid w:val="00EB4066"/>
    <w:rsid w:val="00EC6516"/>
    <w:rsid w:val="00ED0880"/>
    <w:rsid w:val="00ED13D0"/>
    <w:rsid w:val="00ED7B6C"/>
    <w:rsid w:val="00EE3886"/>
    <w:rsid w:val="00EE636D"/>
    <w:rsid w:val="00EF0D57"/>
    <w:rsid w:val="00EF2441"/>
    <w:rsid w:val="00EF6954"/>
    <w:rsid w:val="00EF6B16"/>
    <w:rsid w:val="00F00F8F"/>
    <w:rsid w:val="00F06B3E"/>
    <w:rsid w:val="00F10A23"/>
    <w:rsid w:val="00F142C5"/>
    <w:rsid w:val="00F15A67"/>
    <w:rsid w:val="00F17AE5"/>
    <w:rsid w:val="00F20DB7"/>
    <w:rsid w:val="00F23BE7"/>
    <w:rsid w:val="00F31945"/>
    <w:rsid w:val="00F3552C"/>
    <w:rsid w:val="00F4046D"/>
    <w:rsid w:val="00F417A0"/>
    <w:rsid w:val="00F4222B"/>
    <w:rsid w:val="00F528F8"/>
    <w:rsid w:val="00F60B34"/>
    <w:rsid w:val="00F6136A"/>
    <w:rsid w:val="00F66592"/>
    <w:rsid w:val="00F66950"/>
    <w:rsid w:val="00F67E4B"/>
    <w:rsid w:val="00F773E5"/>
    <w:rsid w:val="00F81BF7"/>
    <w:rsid w:val="00F82DF2"/>
    <w:rsid w:val="00F840AE"/>
    <w:rsid w:val="00F86FC6"/>
    <w:rsid w:val="00F870DB"/>
    <w:rsid w:val="00F87465"/>
    <w:rsid w:val="00F9187D"/>
    <w:rsid w:val="00F92E25"/>
    <w:rsid w:val="00F95A84"/>
    <w:rsid w:val="00F96746"/>
    <w:rsid w:val="00F97A0F"/>
    <w:rsid w:val="00FA5DD4"/>
    <w:rsid w:val="00FB420B"/>
    <w:rsid w:val="00FB4CC5"/>
    <w:rsid w:val="00FB578F"/>
    <w:rsid w:val="00FC0A4A"/>
    <w:rsid w:val="00FD2479"/>
    <w:rsid w:val="00FD59E0"/>
    <w:rsid w:val="00FD7736"/>
    <w:rsid w:val="00FD7999"/>
    <w:rsid w:val="00FE4075"/>
    <w:rsid w:val="00FE5447"/>
    <w:rsid w:val="00FE673B"/>
    <w:rsid w:val="00FF7574"/>
    <w:rsid w:val="49B9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CA7205"/>
  <w15:chartTrackingRefBased/>
  <w15:docId w15:val="{655B062D-7DFA-43A8-A061-066FD0C7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405F1E"/>
    <w:pPr>
      <w:spacing w:after="0" w:line="288" w:lineRule="auto"/>
      <w:ind w:firstLine="720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1">
    <w:name w:val="heading 1"/>
    <w:basedOn w:val="a2"/>
    <w:next w:val="a2"/>
    <w:link w:val="10"/>
    <w:uiPriority w:val="9"/>
    <w:qFormat/>
    <w:rsid w:val="00DF55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DF55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DF55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DF55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DF55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DF55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DF55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rsid w:val="00DF55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unhideWhenUsed/>
    <w:rsid w:val="00DF55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732-20174">
    <w:name w:val="Обычный текст ГОСТ 7.32-2017"/>
    <w:link w:val="732-20175"/>
    <w:qFormat/>
    <w:rsid w:val="00DF554A"/>
    <w:pPr>
      <w:keepNext/>
      <w:keepLines/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732-20171">
    <w:name w:val="Раздел ГОСТ 7.32-2017"/>
    <w:basedOn w:val="732-20174"/>
    <w:next w:val="732-20174"/>
    <w:link w:val="732-20176"/>
    <w:qFormat/>
    <w:rsid w:val="001631D7"/>
    <w:pPr>
      <w:numPr>
        <w:ilvl w:val="1"/>
        <w:numId w:val="3"/>
      </w:numPr>
      <w:spacing w:after="120"/>
      <w:jc w:val="left"/>
      <w:outlineLvl w:val="0"/>
    </w:pPr>
    <w:rPr>
      <w:b/>
    </w:rPr>
  </w:style>
  <w:style w:type="character" w:customStyle="1" w:styleId="20">
    <w:name w:val="Заголовок 2 Знак"/>
    <w:basedOn w:val="a3"/>
    <w:link w:val="2"/>
    <w:uiPriority w:val="9"/>
    <w:rsid w:val="00DF55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3"/>
    <w:link w:val="1"/>
    <w:uiPriority w:val="9"/>
    <w:rsid w:val="00DF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rsid w:val="00DF55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DF55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3"/>
    <w:link w:val="5"/>
    <w:uiPriority w:val="9"/>
    <w:rsid w:val="00DF554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DF554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DF554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DF55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DF55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732-20172">
    <w:name w:val="Подраздел ГОСТ 7.32-2017"/>
    <w:basedOn w:val="732-20171"/>
    <w:next w:val="732-20174"/>
    <w:qFormat/>
    <w:rsid w:val="008C0C2F"/>
    <w:pPr>
      <w:numPr>
        <w:ilvl w:val="2"/>
      </w:numPr>
      <w:spacing w:after="0"/>
      <w:outlineLvl w:val="1"/>
    </w:pPr>
  </w:style>
  <w:style w:type="paragraph" w:customStyle="1" w:styleId="732-20173">
    <w:name w:val="Пункт ГОСТ 7.32-2017"/>
    <w:basedOn w:val="732-20172"/>
    <w:next w:val="732-20174"/>
    <w:qFormat/>
    <w:rsid w:val="00CF0FFD"/>
    <w:pPr>
      <w:numPr>
        <w:ilvl w:val="3"/>
      </w:numPr>
      <w:spacing w:after="140"/>
      <w:outlineLvl w:val="2"/>
    </w:pPr>
    <w:rPr>
      <w:b w:val="0"/>
    </w:rPr>
  </w:style>
  <w:style w:type="paragraph" w:customStyle="1" w:styleId="732-20170">
    <w:name w:val="Подпункт ГОСТ 7.32-2017"/>
    <w:basedOn w:val="732-20173"/>
    <w:next w:val="732-20174"/>
    <w:qFormat/>
    <w:rsid w:val="001B6FE0"/>
    <w:pPr>
      <w:numPr>
        <w:numId w:val="1"/>
      </w:numPr>
      <w:ind w:left="709" w:hanging="709"/>
      <w:outlineLvl w:val="3"/>
    </w:pPr>
  </w:style>
  <w:style w:type="paragraph" w:customStyle="1" w:styleId="732-2017">
    <w:name w:val="Подпись к рисунку ГОСТ 7.32-2017"/>
    <w:basedOn w:val="732-20174"/>
    <w:next w:val="732-20174"/>
    <w:rsid w:val="00141BA0"/>
    <w:pPr>
      <w:numPr>
        <w:numId w:val="2"/>
      </w:numPr>
      <w:tabs>
        <w:tab w:val="num" w:pos="360"/>
      </w:tabs>
      <w:spacing w:after="600"/>
      <w:ind w:left="0" w:firstLine="709"/>
      <w:jc w:val="center"/>
    </w:pPr>
  </w:style>
  <w:style w:type="paragraph" w:customStyle="1" w:styleId="732-20177">
    <w:name w:val="Название таблицы ГОСТ 7.32-2017"/>
    <w:basedOn w:val="732-20174"/>
    <w:next w:val="732-20174"/>
    <w:link w:val="732-20178"/>
    <w:qFormat/>
    <w:rsid w:val="00E67A7E"/>
    <w:pPr>
      <w:ind w:firstLine="0"/>
      <w:jc w:val="left"/>
    </w:pPr>
  </w:style>
  <w:style w:type="paragraph" w:customStyle="1" w:styleId="732-20179">
    <w:name w:val="Формула ГОСТ 7.32-2017"/>
    <w:basedOn w:val="732-20174"/>
    <w:next w:val="732-20174"/>
    <w:qFormat/>
    <w:rsid w:val="001775FC"/>
    <w:pPr>
      <w:tabs>
        <w:tab w:val="center" w:pos="4678"/>
        <w:tab w:val="right" w:pos="9355"/>
      </w:tabs>
      <w:jc w:val="center"/>
    </w:pPr>
  </w:style>
  <w:style w:type="character" w:styleId="a6">
    <w:name w:val="Placeholder Text"/>
    <w:basedOn w:val="a3"/>
    <w:uiPriority w:val="99"/>
    <w:semiHidden/>
    <w:rsid w:val="00C421C9"/>
    <w:rPr>
      <w:color w:val="808080"/>
    </w:rPr>
  </w:style>
  <w:style w:type="paragraph" w:customStyle="1" w:styleId="a">
    <w:name w:val="Введение"/>
    <w:basedOn w:val="732-20174"/>
    <w:next w:val="732-20174"/>
    <w:qFormat/>
    <w:rsid w:val="00693FD7"/>
    <w:pPr>
      <w:pageBreakBefore/>
      <w:numPr>
        <w:numId w:val="3"/>
      </w:numPr>
      <w:jc w:val="center"/>
      <w:outlineLvl w:val="0"/>
    </w:pPr>
    <w:rPr>
      <w:b/>
      <w:caps/>
    </w:rPr>
  </w:style>
  <w:style w:type="paragraph" w:customStyle="1" w:styleId="a1">
    <w:name w:val="Источники"/>
    <w:basedOn w:val="732-20171"/>
    <w:next w:val="732-20174"/>
    <w:qFormat/>
    <w:rsid w:val="00867F15"/>
    <w:pPr>
      <w:numPr>
        <w:ilvl w:val="5"/>
      </w:numPr>
      <w:tabs>
        <w:tab w:val="num" w:pos="360"/>
      </w:tabs>
      <w:jc w:val="center"/>
      <w:outlineLvl w:val="6"/>
    </w:pPr>
    <w:rPr>
      <w:caps/>
    </w:rPr>
  </w:style>
  <w:style w:type="character" w:styleId="a7">
    <w:name w:val="Unresolved Mention"/>
    <w:basedOn w:val="a3"/>
    <w:uiPriority w:val="99"/>
    <w:semiHidden/>
    <w:unhideWhenUsed/>
    <w:rsid w:val="00821222"/>
    <w:rPr>
      <w:color w:val="605E5C"/>
      <w:shd w:val="clear" w:color="auto" w:fill="E1DFDD"/>
    </w:rPr>
  </w:style>
  <w:style w:type="paragraph" w:customStyle="1" w:styleId="a0">
    <w:name w:val="Заключение"/>
    <w:basedOn w:val="a"/>
    <w:next w:val="732-20174"/>
    <w:qFormat/>
    <w:rsid w:val="007401B6"/>
    <w:pPr>
      <w:numPr>
        <w:ilvl w:val="4"/>
      </w:numPr>
    </w:pPr>
  </w:style>
  <w:style w:type="paragraph" w:styleId="a8">
    <w:name w:val="TOC Heading"/>
    <w:basedOn w:val="1"/>
    <w:next w:val="a2"/>
    <w:uiPriority w:val="39"/>
    <w:unhideWhenUsed/>
    <w:qFormat/>
    <w:rsid w:val="00867F15"/>
    <w:pPr>
      <w:spacing w:line="259" w:lineRule="auto"/>
      <w:ind w:firstLine="0"/>
      <w:outlineLvl w:val="9"/>
    </w:pPr>
  </w:style>
  <w:style w:type="table" w:styleId="a9">
    <w:name w:val="Table Grid"/>
    <w:basedOn w:val="a4"/>
    <w:uiPriority w:val="39"/>
    <w:rsid w:val="00007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Текст таблицы"/>
    <w:basedOn w:val="732-20174"/>
    <w:qFormat/>
    <w:rsid w:val="007E48A8"/>
    <w:pPr>
      <w:ind w:firstLine="0"/>
      <w:jc w:val="center"/>
    </w:pPr>
    <w:rPr>
      <w:sz w:val="24"/>
      <w:szCs w:val="24"/>
    </w:rPr>
  </w:style>
  <w:style w:type="paragraph" w:styleId="ab">
    <w:name w:val="endnote text"/>
    <w:basedOn w:val="a2"/>
    <w:link w:val="ac"/>
    <w:uiPriority w:val="99"/>
    <w:semiHidden/>
    <w:unhideWhenUsed/>
    <w:rsid w:val="00F87465"/>
    <w:pPr>
      <w:spacing w:line="240" w:lineRule="auto"/>
    </w:pPr>
    <w:rPr>
      <w:sz w:val="20"/>
    </w:rPr>
  </w:style>
  <w:style w:type="character" w:customStyle="1" w:styleId="ac">
    <w:name w:val="Текст концевой сноски Знак"/>
    <w:basedOn w:val="a3"/>
    <w:link w:val="ab"/>
    <w:uiPriority w:val="99"/>
    <w:semiHidden/>
    <w:rsid w:val="00F87465"/>
    <w:rPr>
      <w:rFonts w:ascii="Times New Roman" w:hAnsi="Times New Roman"/>
      <w:kern w:val="0"/>
      <w:sz w:val="20"/>
      <w:szCs w:val="20"/>
      <w14:ligatures w14:val="none"/>
    </w:rPr>
  </w:style>
  <w:style w:type="character" w:styleId="ad">
    <w:name w:val="endnote reference"/>
    <w:basedOn w:val="a3"/>
    <w:uiPriority w:val="99"/>
    <w:semiHidden/>
    <w:unhideWhenUsed/>
    <w:rsid w:val="00F87465"/>
    <w:rPr>
      <w:vertAlign w:val="superscript"/>
    </w:rPr>
  </w:style>
  <w:style w:type="paragraph" w:styleId="ae">
    <w:name w:val="footnote text"/>
    <w:basedOn w:val="a2"/>
    <w:link w:val="af"/>
    <w:uiPriority w:val="99"/>
    <w:semiHidden/>
    <w:unhideWhenUsed/>
    <w:rsid w:val="00F87465"/>
    <w:pPr>
      <w:spacing w:line="240" w:lineRule="auto"/>
    </w:pPr>
    <w:rPr>
      <w:sz w:val="20"/>
    </w:rPr>
  </w:style>
  <w:style w:type="character" w:customStyle="1" w:styleId="af">
    <w:name w:val="Текст сноски Знак"/>
    <w:basedOn w:val="a3"/>
    <w:link w:val="ae"/>
    <w:uiPriority w:val="99"/>
    <w:semiHidden/>
    <w:rsid w:val="00F87465"/>
    <w:rPr>
      <w:rFonts w:ascii="Times New Roman" w:hAnsi="Times New Roman"/>
      <w:kern w:val="0"/>
      <w:sz w:val="20"/>
      <w:szCs w:val="20"/>
      <w14:ligatures w14:val="none"/>
    </w:rPr>
  </w:style>
  <w:style w:type="character" w:styleId="af0">
    <w:name w:val="footnote reference"/>
    <w:basedOn w:val="a3"/>
    <w:uiPriority w:val="99"/>
    <w:semiHidden/>
    <w:unhideWhenUsed/>
    <w:rsid w:val="00F87465"/>
    <w:rPr>
      <w:vertAlign w:val="superscript"/>
    </w:rPr>
  </w:style>
  <w:style w:type="paragraph" w:styleId="af1">
    <w:name w:val="Normal (Web)"/>
    <w:basedOn w:val="a2"/>
    <w:uiPriority w:val="99"/>
    <w:unhideWhenUsed/>
    <w:rsid w:val="003017E3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2">
    <w:name w:val="FollowedHyperlink"/>
    <w:basedOn w:val="a3"/>
    <w:uiPriority w:val="99"/>
    <w:semiHidden/>
    <w:unhideWhenUsed/>
    <w:rsid w:val="00E812DD"/>
    <w:rPr>
      <w:color w:val="954F72" w:themeColor="followedHyperlink"/>
      <w:u w:val="single"/>
    </w:rPr>
  </w:style>
  <w:style w:type="paragraph" w:styleId="af3">
    <w:name w:val="List Paragraph"/>
    <w:basedOn w:val="a2"/>
    <w:uiPriority w:val="34"/>
    <w:qFormat/>
    <w:rsid w:val="00100ECF"/>
    <w:pPr>
      <w:ind w:left="720"/>
      <w:contextualSpacing/>
    </w:pPr>
  </w:style>
  <w:style w:type="paragraph" w:customStyle="1" w:styleId="af4">
    <w:name w:val="Введение без содержания"/>
    <w:basedOn w:val="a"/>
    <w:qFormat/>
    <w:rsid w:val="00E67A7E"/>
    <w:pPr>
      <w:outlineLvl w:val="9"/>
    </w:pPr>
    <w:rPr>
      <w:szCs w:val="24"/>
    </w:rPr>
  </w:style>
  <w:style w:type="character" w:styleId="af5">
    <w:name w:val="annotation reference"/>
    <w:basedOn w:val="a3"/>
    <w:uiPriority w:val="99"/>
    <w:semiHidden/>
    <w:unhideWhenUsed/>
    <w:rsid w:val="009B11F2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9B11F2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9B11F2"/>
    <w:rPr>
      <w:rFonts w:ascii="Times New Roman" w:hAnsi="Times New Roman"/>
      <w:kern w:val="0"/>
      <w:sz w:val="20"/>
      <w:szCs w:val="20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B11F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B11F2"/>
    <w:rPr>
      <w:rFonts w:ascii="Times New Roman" w:hAnsi="Times New Roman"/>
      <w:b/>
      <w:bCs/>
      <w:kern w:val="0"/>
      <w:sz w:val="20"/>
      <w:szCs w:val="20"/>
      <w14:ligatures w14:val="none"/>
    </w:rPr>
  </w:style>
  <w:style w:type="table" w:customStyle="1" w:styleId="TableNormal1">
    <w:name w:val="Table Normal1"/>
    <w:rsid w:val="00B7754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Для кода стиль шрифта"/>
    <w:link w:val="afb"/>
    <w:qFormat/>
    <w:rsid w:val="00EE636D"/>
    <w:pPr>
      <w:spacing w:after="0" w:line="0" w:lineRule="atLeast"/>
      <w:contextualSpacing/>
    </w:pPr>
    <w:rPr>
      <w:rFonts w:ascii="Courier New" w:hAnsi="Courier New"/>
      <w:b/>
      <w:bCs/>
      <w:color w:val="000000" w:themeColor="text1"/>
      <w:sz w:val="28"/>
      <w:lang w:val="en-US"/>
    </w:rPr>
  </w:style>
  <w:style w:type="character" w:customStyle="1" w:styleId="afb">
    <w:name w:val="Для кода стиль шрифта Знак"/>
    <w:basedOn w:val="a3"/>
    <w:link w:val="afa"/>
    <w:rsid w:val="00EE636D"/>
    <w:rPr>
      <w:rFonts w:ascii="Courier New" w:hAnsi="Courier New"/>
      <w:b/>
      <w:bCs/>
      <w:color w:val="000000" w:themeColor="text1"/>
      <w:sz w:val="28"/>
      <w:lang w:val="en-US"/>
    </w:rPr>
  </w:style>
  <w:style w:type="paragraph" w:styleId="11">
    <w:name w:val="toc 1"/>
    <w:basedOn w:val="a2"/>
    <w:next w:val="a2"/>
    <w:autoRedefine/>
    <w:uiPriority w:val="39"/>
    <w:unhideWhenUsed/>
    <w:rsid w:val="007F7673"/>
    <w:pPr>
      <w:spacing w:after="100"/>
    </w:pPr>
  </w:style>
  <w:style w:type="paragraph" w:styleId="21">
    <w:name w:val="toc 2"/>
    <w:basedOn w:val="a2"/>
    <w:next w:val="a2"/>
    <w:autoRedefine/>
    <w:uiPriority w:val="39"/>
    <w:unhideWhenUsed/>
    <w:rsid w:val="007F7673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7F7673"/>
    <w:pPr>
      <w:spacing w:after="100"/>
      <w:ind w:left="560"/>
    </w:pPr>
  </w:style>
  <w:style w:type="character" w:styleId="afc">
    <w:name w:val="Hyperlink"/>
    <w:basedOn w:val="a3"/>
    <w:uiPriority w:val="99"/>
    <w:unhideWhenUsed/>
    <w:rsid w:val="007F7673"/>
    <w:rPr>
      <w:color w:val="0563C1" w:themeColor="hyperlink"/>
      <w:u w:val="single"/>
    </w:rPr>
  </w:style>
  <w:style w:type="paragraph" w:styleId="afd">
    <w:name w:val="caption"/>
    <w:basedOn w:val="a2"/>
    <w:next w:val="a2"/>
    <w:uiPriority w:val="35"/>
    <w:unhideWhenUsed/>
    <w:qFormat/>
    <w:rsid w:val="00887D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e">
    <w:name w:val="Подпись к рисунку"/>
    <w:basedOn w:val="732-20174"/>
    <w:next w:val="732-20174"/>
    <w:qFormat/>
    <w:rsid w:val="003C5928"/>
    <w:pPr>
      <w:ind w:firstLine="0"/>
      <w:jc w:val="center"/>
    </w:pPr>
  </w:style>
  <w:style w:type="character" w:styleId="aff">
    <w:name w:val="Strong"/>
    <w:basedOn w:val="a3"/>
    <w:uiPriority w:val="22"/>
    <w:qFormat/>
    <w:rsid w:val="001004BF"/>
    <w:rPr>
      <w:b/>
      <w:bCs/>
    </w:rPr>
  </w:style>
  <w:style w:type="paragraph" w:customStyle="1" w:styleId="aff0">
    <w:name w:val="Заголовок приложения"/>
    <w:basedOn w:val="afe"/>
    <w:next w:val="732-20174"/>
    <w:qFormat/>
    <w:rsid w:val="003622CE"/>
    <w:rPr>
      <w:b/>
    </w:rPr>
  </w:style>
  <w:style w:type="character" w:styleId="HTML">
    <w:name w:val="HTML Code"/>
    <w:basedOn w:val="a3"/>
    <w:uiPriority w:val="99"/>
    <w:semiHidden/>
    <w:unhideWhenUsed/>
    <w:rsid w:val="00CC14D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3"/>
    <w:rsid w:val="0001112C"/>
  </w:style>
  <w:style w:type="character" w:customStyle="1" w:styleId="mbin">
    <w:name w:val="mbin"/>
    <w:basedOn w:val="a3"/>
    <w:rsid w:val="0001112C"/>
  </w:style>
  <w:style w:type="character" w:customStyle="1" w:styleId="mrel">
    <w:name w:val="mrel"/>
    <w:basedOn w:val="a3"/>
    <w:rsid w:val="0001112C"/>
  </w:style>
  <w:style w:type="paragraph" w:styleId="aff1">
    <w:name w:val="header"/>
    <w:basedOn w:val="a2"/>
    <w:link w:val="aff2"/>
    <w:uiPriority w:val="99"/>
    <w:unhideWhenUsed/>
    <w:rsid w:val="00395C2F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Верхний колонтитул Знак"/>
    <w:basedOn w:val="a3"/>
    <w:link w:val="aff1"/>
    <w:uiPriority w:val="99"/>
    <w:rsid w:val="00395C2F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aff3">
    <w:name w:val="footer"/>
    <w:basedOn w:val="a2"/>
    <w:link w:val="aff4"/>
    <w:uiPriority w:val="99"/>
    <w:unhideWhenUsed/>
    <w:rsid w:val="00395C2F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3"/>
    <w:link w:val="aff3"/>
    <w:uiPriority w:val="99"/>
    <w:rsid w:val="00395C2F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customStyle="1" w:styleId="msonormal0">
    <w:name w:val="msonormal"/>
    <w:basedOn w:val="a2"/>
    <w:rsid w:val="00C52A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732-20175">
    <w:name w:val="Обычный текст ГОСТ 7.32-2017 Знак"/>
    <w:basedOn w:val="a3"/>
    <w:link w:val="732-20174"/>
    <w:rsid w:val="005979AF"/>
    <w:rPr>
      <w:rFonts w:ascii="Times New Roman" w:hAnsi="Times New Roman"/>
      <w:color w:val="000000" w:themeColor="text1"/>
      <w:sz w:val="28"/>
    </w:rPr>
  </w:style>
  <w:style w:type="character" w:customStyle="1" w:styleId="732-20176">
    <w:name w:val="Раздел ГОСТ 7.32-2017 Знак"/>
    <w:basedOn w:val="732-20175"/>
    <w:link w:val="732-20171"/>
    <w:rsid w:val="001631D7"/>
    <w:rPr>
      <w:rFonts w:ascii="Times New Roman" w:hAnsi="Times New Roman"/>
      <w:b/>
      <w:color w:val="000000" w:themeColor="text1"/>
      <w:sz w:val="28"/>
    </w:rPr>
  </w:style>
  <w:style w:type="paragraph" w:styleId="HTML0">
    <w:name w:val="HTML Preformatted"/>
    <w:basedOn w:val="a2"/>
    <w:link w:val="HTML1"/>
    <w:uiPriority w:val="99"/>
    <w:semiHidden/>
    <w:unhideWhenUsed/>
    <w:rsid w:val="002066BD"/>
    <w:pPr>
      <w:spacing w:line="240" w:lineRule="auto"/>
    </w:pPr>
    <w:rPr>
      <w:rFonts w:ascii="Consolas" w:hAnsi="Consolas"/>
      <w:sz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2066B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customStyle="1" w:styleId="aff5">
    <w:name w:val="пунктик"/>
    <w:basedOn w:val="732-20174"/>
    <w:link w:val="aff6"/>
    <w:qFormat/>
    <w:rsid w:val="008B050F"/>
    <w:pPr>
      <w:tabs>
        <w:tab w:val="num" w:pos="720"/>
      </w:tabs>
      <w:ind w:left="720" w:hanging="360"/>
    </w:pPr>
  </w:style>
  <w:style w:type="character" w:customStyle="1" w:styleId="aff6">
    <w:name w:val="пунктик Знак"/>
    <w:basedOn w:val="732-20175"/>
    <w:link w:val="aff5"/>
    <w:rsid w:val="008B050F"/>
    <w:rPr>
      <w:rFonts w:ascii="Times New Roman" w:hAnsi="Times New Roman"/>
      <w:color w:val="000000" w:themeColor="text1"/>
      <w:sz w:val="28"/>
    </w:rPr>
  </w:style>
  <w:style w:type="paragraph" w:customStyle="1" w:styleId="aff7">
    <w:name w:val="ДляКода"/>
    <w:basedOn w:val="732-20177"/>
    <w:link w:val="aff8"/>
    <w:autoRedefine/>
    <w:qFormat/>
    <w:rsid w:val="00E91C18"/>
    <w:pPr>
      <w:keepNext w:val="0"/>
      <w:keepLines w:val="0"/>
      <w:widowControl w:val="0"/>
      <w:suppressAutoHyphens/>
      <w:spacing w:line="200" w:lineRule="atLeast"/>
      <w:ind w:left="284"/>
      <w:contextualSpacing w:val="0"/>
    </w:pPr>
    <w:rPr>
      <w:rFonts w:asciiTheme="majorHAnsi" w:hAnsiTheme="majorHAnsi"/>
      <w:sz w:val="20"/>
      <w:lang w:val="en-US"/>
    </w:rPr>
  </w:style>
  <w:style w:type="character" w:customStyle="1" w:styleId="732-20178">
    <w:name w:val="Название таблицы ГОСТ 7.32-2017 Знак"/>
    <w:basedOn w:val="732-20175"/>
    <w:link w:val="732-20177"/>
    <w:rsid w:val="00CD1D8A"/>
    <w:rPr>
      <w:rFonts w:ascii="Times New Roman" w:hAnsi="Times New Roman"/>
      <w:color w:val="000000" w:themeColor="text1"/>
      <w:sz w:val="28"/>
    </w:rPr>
  </w:style>
  <w:style w:type="character" w:customStyle="1" w:styleId="aff8">
    <w:name w:val="ДляКода Знак"/>
    <w:basedOn w:val="732-20178"/>
    <w:link w:val="aff7"/>
    <w:rsid w:val="00E91C18"/>
    <w:rPr>
      <w:rFonts w:asciiTheme="majorHAnsi" w:hAnsiTheme="majorHAnsi"/>
      <w:color w:val="000000" w:themeColor="text1"/>
      <w:sz w:val="20"/>
      <w:lang w:val="en-US"/>
    </w:rPr>
  </w:style>
  <w:style w:type="table" w:styleId="12">
    <w:name w:val="Plain Table 1"/>
    <w:basedOn w:val="a4"/>
    <w:uiPriority w:val="41"/>
    <w:rsid w:val="000C1A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9">
    <w:name w:val="No Spacing"/>
    <w:uiPriority w:val="1"/>
    <w:qFormat/>
    <w:rsid w:val="000C1A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4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</w:divsChild>
    </w:div>
    <w:div w:id="8130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8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C9FA6FF8BE35547A5F9947D5979CA27" ma:contentTypeVersion="4" ma:contentTypeDescription="Создание документа." ma:contentTypeScope="" ma:versionID="c932c1894cd867f7cb350022f2c54320">
  <xsd:schema xmlns:xsd="http://www.w3.org/2001/XMLSchema" xmlns:xs="http://www.w3.org/2001/XMLSchema" xmlns:p="http://schemas.microsoft.com/office/2006/metadata/properties" xmlns:ns2="e7a22c18-3157-4a56-bf36-5e6db4369eaa" targetNamespace="http://schemas.microsoft.com/office/2006/metadata/properties" ma:root="true" ma:fieldsID="6f4392b6cb829e54157c2ad6bc8e274d" ns2:_="">
    <xsd:import namespace="e7a22c18-3157-4a56-bf36-5e6db4369e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22c18-3157-4a56-bf36-5e6db4369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B72E1-CFF5-4474-B016-BB7BDEBB2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a22c18-3157-4a56-bf36-5e6db4369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9B659A-0E8D-4073-AAA5-E0EF8FC8EF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342A98-E584-4D70-9184-9B814BD466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FCE7F-CE76-4F1F-885A-5DE1A8134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8158</TotalTime>
  <Pages>39</Pages>
  <Words>4318</Words>
  <Characters>24614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Таржуткин Евгений Максимович</cp:lastModifiedBy>
  <cp:revision>66</cp:revision>
  <cp:lastPrinted>2026-10-06T08:14:00Z</cp:lastPrinted>
  <dcterms:created xsi:type="dcterms:W3CDTF">2025-04-02T19:22:00Z</dcterms:created>
  <dcterms:modified xsi:type="dcterms:W3CDTF">2026-10-20T09:27:00Z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0x010100EC9FA6FF8BE35547A5F9947D5979CA27</vt:lpwstr>
  </property>
</Properties>
</file>