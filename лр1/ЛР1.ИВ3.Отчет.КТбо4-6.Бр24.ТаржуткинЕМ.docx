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41C89" w14:textId="77777777" w:rsidR="00D42C88" w:rsidRPr="00260AAD" w:rsidRDefault="00D42C88" w:rsidP="00D42C88">
      <w:pPr>
        <w:ind w:firstLine="0"/>
        <w:jc w:val="center"/>
        <w:rPr>
          <w:sz w:val="28"/>
          <w:szCs w:val="28"/>
        </w:rPr>
      </w:pPr>
      <w:r w:rsidRPr="00260AAD">
        <w:rPr>
          <w:sz w:val="28"/>
          <w:szCs w:val="28"/>
        </w:rPr>
        <w:t>МИНОБРНАУКИ РОССИИ</w:t>
      </w:r>
    </w:p>
    <w:p w14:paraId="70B797F2" w14:textId="77777777" w:rsidR="00D42C88" w:rsidRPr="001B3F67" w:rsidRDefault="00D42C88" w:rsidP="00D42C88">
      <w:pPr>
        <w:ind w:firstLine="0"/>
        <w:jc w:val="center"/>
        <w:rPr>
          <w:sz w:val="8"/>
          <w:szCs w:val="8"/>
        </w:rPr>
      </w:pPr>
    </w:p>
    <w:p w14:paraId="4E4D197F" w14:textId="77777777" w:rsidR="00D42C88" w:rsidRPr="004C7FAD" w:rsidRDefault="00D42C88" w:rsidP="00D42C88">
      <w:pPr>
        <w:ind w:firstLine="0"/>
        <w:jc w:val="center"/>
        <w:rPr>
          <w:sz w:val="24"/>
          <w:szCs w:val="24"/>
        </w:rPr>
      </w:pPr>
      <w:r w:rsidRPr="004C7FAD">
        <w:rPr>
          <w:sz w:val="24"/>
          <w:szCs w:val="24"/>
        </w:rPr>
        <w:t>Федеральное государственное автономное образовательное учреждения высшего образования</w:t>
      </w:r>
    </w:p>
    <w:p w14:paraId="7ED7FD44" w14:textId="77777777" w:rsidR="00D42C88" w:rsidRPr="001B3F67" w:rsidRDefault="00D42C88" w:rsidP="00D42C88">
      <w:pPr>
        <w:ind w:firstLine="0"/>
        <w:jc w:val="center"/>
        <w:rPr>
          <w:sz w:val="8"/>
          <w:szCs w:val="8"/>
        </w:rPr>
      </w:pPr>
    </w:p>
    <w:p w14:paraId="3F1C1BA1" w14:textId="77777777" w:rsidR="00D42C88" w:rsidRPr="004C7FAD" w:rsidRDefault="00D42C88" w:rsidP="00D42C88">
      <w:pPr>
        <w:ind w:firstLine="0"/>
        <w:jc w:val="center"/>
        <w:rPr>
          <w:sz w:val="28"/>
          <w:szCs w:val="28"/>
        </w:rPr>
      </w:pPr>
      <w:r w:rsidRPr="004C7FAD">
        <w:rPr>
          <w:sz w:val="28"/>
          <w:szCs w:val="28"/>
        </w:rPr>
        <w:t>«ЮЖНЫЙ ФЕДЕРАЛЬНЫЙ УНИВЕРСИТЕТ»</w:t>
      </w:r>
    </w:p>
    <w:p w14:paraId="345CC821" w14:textId="77777777" w:rsidR="00D42C88" w:rsidRPr="001B3F67" w:rsidRDefault="00D42C88" w:rsidP="00D42C88">
      <w:pPr>
        <w:ind w:firstLine="0"/>
        <w:jc w:val="center"/>
        <w:rPr>
          <w:sz w:val="8"/>
          <w:szCs w:val="8"/>
        </w:rPr>
      </w:pPr>
    </w:p>
    <w:p w14:paraId="66766F41" w14:textId="77777777" w:rsidR="00D42C88" w:rsidRPr="00604321" w:rsidRDefault="00D42C88" w:rsidP="00D42C88">
      <w:pPr>
        <w:ind w:firstLine="0"/>
        <w:jc w:val="center"/>
        <w:rPr>
          <w:sz w:val="28"/>
          <w:szCs w:val="28"/>
        </w:rPr>
      </w:pPr>
      <w:r w:rsidRPr="00604321">
        <w:rPr>
          <w:sz w:val="28"/>
          <w:szCs w:val="28"/>
        </w:rPr>
        <w:t>Институт компьютерных технологий и информационной безопасности</w:t>
      </w:r>
    </w:p>
    <w:p w14:paraId="68970593" w14:textId="77777777" w:rsidR="00D42C88" w:rsidRPr="00604321" w:rsidRDefault="00D42C88" w:rsidP="00D42C88">
      <w:pPr>
        <w:ind w:firstLine="0"/>
        <w:jc w:val="center"/>
        <w:rPr>
          <w:sz w:val="8"/>
          <w:szCs w:val="8"/>
        </w:rPr>
      </w:pPr>
    </w:p>
    <w:p w14:paraId="04BDC700" w14:textId="77777777" w:rsidR="00D42C88" w:rsidRDefault="00D42C88" w:rsidP="00D42C88">
      <w:pPr>
        <w:ind w:firstLine="0"/>
        <w:jc w:val="center"/>
        <w:rPr>
          <w:sz w:val="28"/>
          <w:szCs w:val="28"/>
        </w:rPr>
      </w:pPr>
      <w:r w:rsidRPr="00D0284A">
        <w:rPr>
          <w:sz w:val="28"/>
          <w:szCs w:val="28"/>
        </w:rPr>
        <w:t>Кафедра математического обеспечения и применения ЭВМ</w:t>
      </w:r>
    </w:p>
    <w:p w14:paraId="1FCFD945" w14:textId="77777777" w:rsidR="00D42C88" w:rsidRDefault="00D42C88" w:rsidP="00D42C88">
      <w:pPr>
        <w:ind w:firstLine="0"/>
        <w:jc w:val="center"/>
        <w:rPr>
          <w:sz w:val="28"/>
          <w:szCs w:val="28"/>
        </w:rPr>
      </w:pPr>
      <w:r>
        <w:t xml:space="preserve"> </w:t>
      </w:r>
      <w:r>
        <w:rPr>
          <w:noProof/>
        </w:rPr>
        <mc:AlternateContent>
          <mc:Choice Requires="wpg">
            <w:drawing>
              <wp:inline distT="0" distB="0" distL="114300" distR="114300" wp14:anchorId="51340BB9" wp14:editId="54B292CB">
                <wp:extent cx="1551305" cy="1439545"/>
                <wp:effectExtent l="0" t="0" r="0" b="8255"/>
                <wp:docPr id="30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305" cy="1439545"/>
                          <a:chOff x="0" y="0"/>
                          <a:chExt cx="1551306" cy="1439546"/>
                        </a:xfrm>
                      </wpg:grpSpPr>
                      <wps:wsp>
                        <wps:cNvPr id="31" name="Прямоугольник 31"/>
                        <wps:cNvSpPr/>
                        <wps:spPr>
                          <a:xfrm>
                            <a:off x="0" y="0"/>
                            <a:ext cx="1551305" cy="14395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Рисунок 32" descr="https://www.sfedu.ru/index2015/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1"/>
                            <a:ext cx="1551305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B65C35" id="Группа 6" o:spid="_x0000_s1026" style="width:122.15pt;height:113.35pt;mso-position-horizontal-relative:char;mso-position-vertical-relative:line" coordsize="15513,14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">
                <v:rect id="Прямоугольник 31" o:spid="_x0000_s1027" style="position:absolute;width:15513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" fillcolor="white [3212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2" o:spid="_x0000_s1028" type="#_x0000_t75" alt="https://www.sfedu.ru/index2015/logo.png" style="position:absolute;width:15513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">
                  <v:imagedata r:id="rId12" o:title="logo"/>
                </v:shape>
                <w10:anchorlock/>
              </v:group>
            </w:pict>
          </mc:Fallback>
        </mc:AlternateContent>
      </w:r>
      <w:r>
        <w:t xml:space="preserve">        </w:t>
      </w:r>
      <w:r>
        <w:rPr>
          <w:noProof/>
        </w:rPr>
        <w:drawing>
          <wp:inline distT="0" distB="0" distL="0" distR="0" wp14:anchorId="61B666BC" wp14:editId="2D903734">
            <wp:extent cx="781476" cy="1440000"/>
            <wp:effectExtent l="0" t="0" r="0" b="0"/>
            <wp:docPr id="33" name="Рисунок 33" descr="http://2015.phdays.ru/upload/iblock/0f6/0f6ccb915e6be84bc97a0420c74d2b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476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10A297DE" wp14:editId="48A8C82F">
            <wp:extent cx="1638165" cy="1440000"/>
            <wp:effectExtent l="0" t="0" r="635" b="8255"/>
            <wp:docPr id="34" name="Рисунок 34" descr="https://works.doklad.ru/images/Ok4eempJt2w/m2e001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16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8E45" w14:textId="77777777" w:rsidR="00D42C88" w:rsidRPr="0040425E" w:rsidRDefault="00D42C88" w:rsidP="00D42C88">
      <w:pPr>
        <w:ind w:firstLine="0"/>
        <w:jc w:val="center"/>
        <w:rPr>
          <w:b/>
          <w:bCs/>
          <w:sz w:val="44"/>
          <w:szCs w:val="44"/>
        </w:rPr>
      </w:pPr>
      <w:r w:rsidRPr="0040425E">
        <w:rPr>
          <w:b/>
          <w:bCs/>
          <w:sz w:val="44"/>
          <w:szCs w:val="44"/>
        </w:rPr>
        <w:t>ЛАБОРАТОРНАЯ РАБОТА №</w:t>
      </w:r>
      <w:r>
        <w:rPr>
          <w:b/>
          <w:bCs/>
          <w:sz w:val="44"/>
          <w:szCs w:val="44"/>
        </w:rPr>
        <w:t xml:space="preserve"> 1</w:t>
      </w:r>
    </w:p>
    <w:p w14:paraId="796E5B7D" w14:textId="77777777" w:rsidR="00D42C88" w:rsidRPr="004F0D6A" w:rsidRDefault="00D42C88" w:rsidP="00D42C88">
      <w:pPr>
        <w:ind w:firstLine="0"/>
        <w:jc w:val="center"/>
        <w:rPr>
          <w:bCs/>
          <w:sz w:val="28"/>
          <w:szCs w:val="28"/>
        </w:rPr>
      </w:pPr>
      <w:r w:rsidRPr="004F0D6A">
        <w:rPr>
          <w:bCs/>
          <w:sz w:val="28"/>
          <w:szCs w:val="28"/>
        </w:rPr>
        <w:t>по дисциплине</w:t>
      </w:r>
    </w:p>
    <w:p w14:paraId="19B8B8EF" w14:textId="77777777" w:rsidR="00D42C88" w:rsidRPr="0040425E" w:rsidRDefault="00D42C88" w:rsidP="00D42C88">
      <w:pPr>
        <w:ind w:firstLine="0"/>
        <w:jc w:val="center"/>
        <w:rPr>
          <w:b/>
          <w:bCs/>
          <w:sz w:val="28"/>
          <w:szCs w:val="28"/>
        </w:rPr>
      </w:pPr>
      <w:r w:rsidRPr="0040425E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>Программирование компьютерной графики</w:t>
      </w:r>
      <w:r w:rsidRPr="0040425E">
        <w:rPr>
          <w:b/>
          <w:bCs/>
          <w:sz w:val="28"/>
          <w:szCs w:val="28"/>
        </w:rPr>
        <w:t>»</w:t>
      </w:r>
    </w:p>
    <w:p w14:paraId="08BDCCD2" w14:textId="77777777" w:rsidR="00D42C88" w:rsidRPr="004F0D6A" w:rsidRDefault="00D42C88" w:rsidP="00D42C88">
      <w:pPr>
        <w:ind w:firstLine="0"/>
        <w:jc w:val="center"/>
        <w:rPr>
          <w:bCs/>
          <w:sz w:val="28"/>
          <w:szCs w:val="28"/>
        </w:rPr>
      </w:pPr>
      <w:r w:rsidRPr="004B3330">
        <w:rPr>
          <w:bCs/>
          <w:sz w:val="28"/>
          <w:szCs w:val="28"/>
        </w:rPr>
        <w:t xml:space="preserve">на </w:t>
      </w:r>
      <w:r w:rsidRPr="004F0D6A">
        <w:rPr>
          <w:bCs/>
          <w:sz w:val="28"/>
          <w:szCs w:val="28"/>
        </w:rPr>
        <w:t>тему:</w:t>
      </w:r>
    </w:p>
    <w:p w14:paraId="746752B4" w14:textId="77777777" w:rsidR="00D42C88" w:rsidRDefault="00D42C88" w:rsidP="00D42C88">
      <w:pPr>
        <w:ind w:firstLine="0"/>
        <w:jc w:val="center"/>
        <w:rPr>
          <w:b/>
          <w:bCs/>
          <w:sz w:val="28"/>
          <w:szCs w:val="28"/>
        </w:rPr>
      </w:pPr>
      <w:r w:rsidRPr="00A46674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>Средства вывода графики</w:t>
      </w:r>
      <w:r w:rsidRPr="00A46674">
        <w:rPr>
          <w:b/>
          <w:bCs/>
          <w:sz w:val="28"/>
          <w:szCs w:val="28"/>
        </w:rPr>
        <w:t>»</w:t>
      </w:r>
    </w:p>
    <w:p w14:paraId="3ADCA8FE" w14:textId="77777777" w:rsidR="00D42C88" w:rsidRPr="007F5BBF" w:rsidRDefault="00D42C88" w:rsidP="00D42C88">
      <w:pPr>
        <w:ind w:firstLine="0"/>
        <w:jc w:val="center"/>
        <w:rPr>
          <w:i/>
          <w:iCs/>
          <w:sz w:val="28"/>
          <w:szCs w:val="28"/>
        </w:rPr>
      </w:pPr>
      <w:r w:rsidRPr="007F5BBF">
        <w:rPr>
          <w:i/>
          <w:iCs/>
          <w:sz w:val="28"/>
          <w:szCs w:val="28"/>
        </w:rPr>
        <w:t>Бригада №</w:t>
      </w:r>
      <w:r>
        <w:rPr>
          <w:i/>
          <w:iCs/>
          <w:sz w:val="28"/>
          <w:szCs w:val="28"/>
        </w:rPr>
        <w:t>24</w:t>
      </w:r>
    </w:p>
    <w:p w14:paraId="3E4BFDCD" w14:textId="77777777" w:rsidR="00D42C88" w:rsidRPr="00507D96" w:rsidRDefault="00D42C88" w:rsidP="00D42C88">
      <w:pPr>
        <w:ind w:firstLine="0"/>
        <w:jc w:val="center"/>
        <w:rPr>
          <w:i/>
          <w:iCs/>
          <w:sz w:val="28"/>
          <w:szCs w:val="28"/>
        </w:rPr>
      </w:pPr>
      <w:r w:rsidRPr="00094C1E">
        <w:rPr>
          <w:i/>
          <w:iCs/>
          <w:sz w:val="28"/>
          <w:szCs w:val="28"/>
        </w:rPr>
        <w:t>Вариант</w:t>
      </w:r>
      <w:r>
        <w:rPr>
          <w:i/>
          <w:iCs/>
          <w:sz w:val="28"/>
          <w:szCs w:val="28"/>
        </w:rPr>
        <w:t xml:space="preserve"> </w:t>
      </w:r>
      <w:r w:rsidRPr="00094C1E">
        <w:rPr>
          <w:i/>
          <w:iCs/>
          <w:sz w:val="28"/>
          <w:szCs w:val="28"/>
        </w:rPr>
        <w:t>№</w:t>
      </w:r>
      <w:r>
        <w:rPr>
          <w:i/>
          <w:iCs/>
          <w:sz w:val="28"/>
          <w:szCs w:val="28"/>
        </w:rPr>
        <w:t>3</w:t>
      </w:r>
    </w:p>
    <w:p w14:paraId="38C09596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Выполнил(и):</w:t>
      </w:r>
    </w:p>
    <w:p w14:paraId="4F377DCC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Студент(ы)</w:t>
      </w:r>
      <w:r w:rsidRPr="00A46674">
        <w:rPr>
          <w:sz w:val="28"/>
          <w:szCs w:val="28"/>
        </w:rPr>
        <w:tab/>
        <w:t>группы</w:t>
      </w:r>
    </w:p>
    <w:p w14:paraId="1EE1E0F0" w14:textId="77777777" w:rsidR="00D42C88" w:rsidRPr="00F12170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КТбо</w:t>
      </w:r>
      <w:r>
        <w:rPr>
          <w:sz w:val="28"/>
          <w:szCs w:val="28"/>
        </w:rPr>
        <w:t>4</w:t>
      </w:r>
      <w:r w:rsidRPr="00A46674">
        <w:rPr>
          <w:sz w:val="28"/>
          <w:szCs w:val="28"/>
        </w:rPr>
        <w:t>-</w:t>
      </w:r>
      <w:r>
        <w:rPr>
          <w:sz w:val="28"/>
          <w:szCs w:val="28"/>
        </w:rPr>
        <w:t>6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3"/>
        <w:gridCol w:w="2546"/>
        <w:gridCol w:w="2226"/>
      </w:tblGrid>
      <w:tr w:rsidR="00D42C88" w:rsidRPr="00A46674" w14:paraId="7CE45EFF" w14:textId="77777777" w:rsidTr="00D42C88">
        <w:trPr>
          <w:trHeight w:val="322"/>
        </w:trPr>
        <w:tc>
          <w:tcPr>
            <w:tcW w:w="4583" w:type="dxa"/>
          </w:tcPr>
          <w:p w14:paraId="5BAB552C" w14:textId="77777777" w:rsidR="00D42C88" w:rsidRPr="00A46674" w:rsidRDefault="00D42C88" w:rsidP="00D42C88">
            <w:pPr>
              <w:ind w:firstLine="0"/>
              <w:jc w:val="right"/>
              <w:rPr>
                <w:sz w:val="28"/>
                <w:szCs w:val="28"/>
              </w:rPr>
            </w:pPr>
          </w:p>
        </w:tc>
        <w:tc>
          <w:tcPr>
            <w:tcW w:w="2546" w:type="dxa"/>
          </w:tcPr>
          <w:p w14:paraId="56EF5CCA" w14:textId="77777777" w:rsidR="00D42C88" w:rsidRPr="00A46674" w:rsidRDefault="00D42C88" w:rsidP="00D42C88">
            <w:pPr>
              <w:ind w:firstLine="0"/>
              <w:jc w:val="center"/>
              <w:rPr>
                <w:sz w:val="28"/>
                <w:szCs w:val="28"/>
              </w:rPr>
            </w:pPr>
            <w:r w:rsidRPr="00A46674">
              <w:rPr>
                <w:sz w:val="28"/>
                <w:szCs w:val="28"/>
              </w:rPr>
              <w:t>________________</w:t>
            </w:r>
          </w:p>
        </w:tc>
        <w:tc>
          <w:tcPr>
            <w:tcW w:w="2226" w:type="dxa"/>
          </w:tcPr>
          <w:p w14:paraId="37C78920" w14:textId="77777777" w:rsidR="00D42C88" w:rsidRPr="00A46674" w:rsidRDefault="00D42C88" w:rsidP="00D42C88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Таржуткин Е</w:t>
            </w:r>
            <w:r w:rsidRPr="00A46674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М.</w:t>
            </w:r>
          </w:p>
        </w:tc>
      </w:tr>
      <w:tr w:rsidR="00D42C88" w:rsidRPr="00A46674" w14:paraId="282ACD49" w14:textId="77777777" w:rsidTr="00D42C88">
        <w:trPr>
          <w:trHeight w:val="107"/>
        </w:trPr>
        <w:tc>
          <w:tcPr>
            <w:tcW w:w="4583" w:type="dxa"/>
          </w:tcPr>
          <w:p w14:paraId="601D5CB0" w14:textId="77777777" w:rsidR="00D42C88" w:rsidRPr="00A46674" w:rsidRDefault="00D42C88" w:rsidP="00D42C88">
            <w:pPr>
              <w:ind w:firstLine="0"/>
              <w:jc w:val="right"/>
              <w:rPr>
                <w:i/>
                <w:sz w:val="16"/>
                <w:szCs w:val="16"/>
              </w:rPr>
            </w:pPr>
          </w:p>
        </w:tc>
        <w:tc>
          <w:tcPr>
            <w:tcW w:w="2546" w:type="dxa"/>
          </w:tcPr>
          <w:p w14:paraId="6179B61C" w14:textId="77777777" w:rsidR="00D42C88" w:rsidRPr="00A46674" w:rsidRDefault="00D42C88" w:rsidP="00D42C88">
            <w:pPr>
              <w:ind w:firstLine="0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п</w:t>
            </w:r>
            <w:r w:rsidRPr="00A46674">
              <w:rPr>
                <w:i/>
                <w:sz w:val="16"/>
                <w:szCs w:val="16"/>
              </w:rPr>
              <w:t>одпись</w:t>
            </w:r>
          </w:p>
        </w:tc>
        <w:tc>
          <w:tcPr>
            <w:tcW w:w="2226" w:type="dxa"/>
          </w:tcPr>
          <w:p w14:paraId="154C38C6" w14:textId="77777777" w:rsidR="00D42C88" w:rsidRPr="00A46674" w:rsidRDefault="00D42C88" w:rsidP="00D42C88">
            <w:pPr>
              <w:ind w:firstLine="0"/>
              <w:rPr>
                <w:sz w:val="16"/>
                <w:szCs w:val="16"/>
              </w:rPr>
            </w:pPr>
          </w:p>
        </w:tc>
      </w:tr>
    </w:tbl>
    <w:p w14:paraId="0FAF1D9B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Проверил:</w:t>
      </w:r>
    </w:p>
    <w:p w14:paraId="4C0F8BD7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Ассистент</w:t>
      </w:r>
      <w:r w:rsidRPr="00A46674">
        <w:rPr>
          <w:sz w:val="28"/>
          <w:szCs w:val="28"/>
        </w:rPr>
        <w:t xml:space="preserve"> кафедры</w:t>
      </w:r>
    </w:p>
    <w:p w14:paraId="0B748A5B" w14:textId="77777777" w:rsidR="00D42C88" w:rsidRPr="00A46674" w:rsidRDefault="00D42C88" w:rsidP="00D42C88">
      <w:pPr>
        <w:ind w:firstLine="0"/>
        <w:jc w:val="right"/>
        <w:rPr>
          <w:sz w:val="28"/>
          <w:szCs w:val="28"/>
        </w:rPr>
      </w:pPr>
      <w:r w:rsidRPr="00A46674">
        <w:rPr>
          <w:sz w:val="28"/>
          <w:szCs w:val="28"/>
        </w:rPr>
        <w:t>МОП ЭВМ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2"/>
        <w:gridCol w:w="2547"/>
        <w:gridCol w:w="2206"/>
      </w:tblGrid>
      <w:tr w:rsidR="00D42C88" w:rsidRPr="00A46674" w14:paraId="260CDD47" w14:textId="77777777" w:rsidTr="00D42C88">
        <w:trPr>
          <w:trHeight w:val="322"/>
        </w:trPr>
        <w:tc>
          <w:tcPr>
            <w:tcW w:w="4602" w:type="dxa"/>
          </w:tcPr>
          <w:p w14:paraId="59B69E81" w14:textId="77777777" w:rsidR="00D42C88" w:rsidRPr="00A46674" w:rsidRDefault="00D42C88" w:rsidP="00D42C88">
            <w:pPr>
              <w:ind w:firstLine="0"/>
              <w:jc w:val="right"/>
              <w:rPr>
                <w:sz w:val="28"/>
                <w:szCs w:val="28"/>
              </w:rPr>
            </w:pPr>
          </w:p>
        </w:tc>
        <w:tc>
          <w:tcPr>
            <w:tcW w:w="2547" w:type="dxa"/>
          </w:tcPr>
          <w:p w14:paraId="4DEB8E7C" w14:textId="77777777" w:rsidR="00D42C88" w:rsidRPr="00A46674" w:rsidRDefault="00D42C88" w:rsidP="00D42C88">
            <w:pPr>
              <w:ind w:firstLine="0"/>
              <w:jc w:val="center"/>
              <w:rPr>
                <w:sz w:val="28"/>
                <w:szCs w:val="28"/>
              </w:rPr>
            </w:pPr>
            <w:r w:rsidRPr="00A46674">
              <w:rPr>
                <w:sz w:val="28"/>
                <w:szCs w:val="28"/>
              </w:rPr>
              <w:t>________________</w:t>
            </w:r>
          </w:p>
        </w:tc>
        <w:tc>
          <w:tcPr>
            <w:tcW w:w="2206" w:type="dxa"/>
          </w:tcPr>
          <w:p w14:paraId="60C5F9CB" w14:textId="77777777" w:rsidR="00D42C88" w:rsidRPr="00A46674" w:rsidRDefault="00D42C88" w:rsidP="00D42C88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Гуляев</w:t>
            </w:r>
            <w:r w:rsidRPr="00A4667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</w:t>
            </w:r>
            <w:r w:rsidRPr="00A46674">
              <w:rPr>
                <w:sz w:val="28"/>
                <w:szCs w:val="28"/>
              </w:rPr>
              <w:t>. А.</w:t>
            </w:r>
          </w:p>
        </w:tc>
      </w:tr>
      <w:tr w:rsidR="00D42C88" w14:paraId="7A708100" w14:textId="77777777" w:rsidTr="00D42C88">
        <w:trPr>
          <w:trHeight w:val="107"/>
        </w:trPr>
        <w:tc>
          <w:tcPr>
            <w:tcW w:w="4602" w:type="dxa"/>
          </w:tcPr>
          <w:p w14:paraId="5691C249" w14:textId="77777777" w:rsidR="00D42C88" w:rsidRPr="00A46674" w:rsidRDefault="00D42C88" w:rsidP="00D42C88">
            <w:pPr>
              <w:ind w:firstLine="0"/>
              <w:jc w:val="right"/>
              <w:rPr>
                <w:i/>
                <w:sz w:val="16"/>
                <w:szCs w:val="16"/>
              </w:rPr>
            </w:pPr>
          </w:p>
        </w:tc>
        <w:tc>
          <w:tcPr>
            <w:tcW w:w="2547" w:type="dxa"/>
          </w:tcPr>
          <w:p w14:paraId="30D74E07" w14:textId="77777777" w:rsidR="00D42C88" w:rsidRPr="00727CA2" w:rsidRDefault="00D42C88" w:rsidP="00D42C88">
            <w:pPr>
              <w:ind w:firstLine="0"/>
              <w:jc w:val="center"/>
              <w:rPr>
                <w:i/>
                <w:sz w:val="16"/>
                <w:szCs w:val="16"/>
              </w:rPr>
            </w:pPr>
            <w:r w:rsidRPr="00A46674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2206" w:type="dxa"/>
          </w:tcPr>
          <w:p w14:paraId="4ED91E69" w14:textId="77777777" w:rsidR="00D42C88" w:rsidRPr="00727CA2" w:rsidRDefault="00D42C88" w:rsidP="00D42C88">
            <w:pPr>
              <w:ind w:firstLine="0"/>
              <w:rPr>
                <w:sz w:val="16"/>
                <w:szCs w:val="16"/>
              </w:rPr>
            </w:pPr>
          </w:p>
        </w:tc>
      </w:tr>
    </w:tbl>
    <w:p w14:paraId="4D20A87B" w14:textId="77777777" w:rsidR="00D42C88" w:rsidRDefault="00D42C88" w:rsidP="00D42C88">
      <w:pPr>
        <w:ind w:firstLine="0"/>
        <w:jc w:val="right"/>
        <w:rPr>
          <w:sz w:val="28"/>
          <w:szCs w:val="28"/>
        </w:rPr>
      </w:pPr>
      <w:r w:rsidRPr="006B05EF">
        <w:rPr>
          <w:sz w:val="28"/>
          <w:szCs w:val="28"/>
        </w:rPr>
        <w:t>Оценка</w:t>
      </w:r>
    </w:p>
    <w:p w14:paraId="1FEAB30C" w14:textId="305A018C" w:rsidR="00D42C88" w:rsidRDefault="00D42C88" w:rsidP="00D42C88">
      <w:pPr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________________________</w:t>
      </w:r>
    </w:p>
    <w:p w14:paraId="5E81CE41" w14:textId="07FA2CE8" w:rsidR="008B050F" w:rsidRPr="00D42C88" w:rsidRDefault="00D42C88" w:rsidP="00D42C88">
      <w:pPr>
        <w:ind w:firstLine="0"/>
        <w:jc w:val="right"/>
        <w:rPr>
          <w:sz w:val="28"/>
          <w:szCs w:val="28"/>
        </w:rPr>
      </w:pPr>
      <w:r w:rsidRPr="657D33EF">
        <w:rPr>
          <w:sz w:val="28"/>
          <w:szCs w:val="28"/>
        </w:rPr>
        <w:t>«</w:t>
      </w:r>
      <w:r>
        <w:rPr>
          <w:sz w:val="28"/>
          <w:szCs w:val="28"/>
        </w:rPr>
        <w:t>22</w:t>
      </w:r>
      <w:r w:rsidRPr="657D33EF">
        <w:rPr>
          <w:sz w:val="28"/>
          <w:szCs w:val="28"/>
        </w:rPr>
        <w:t xml:space="preserve">» </w:t>
      </w:r>
      <w:r>
        <w:rPr>
          <w:sz w:val="28"/>
          <w:szCs w:val="28"/>
        </w:rPr>
        <w:t>сентября</w:t>
      </w:r>
      <w:r w:rsidRPr="657D33EF">
        <w:rPr>
          <w:sz w:val="28"/>
          <w:szCs w:val="28"/>
        </w:rPr>
        <w:t xml:space="preserve"> 202</w:t>
      </w:r>
      <w:r>
        <w:rPr>
          <w:sz w:val="28"/>
          <w:szCs w:val="28"/>
        </w:rPr>
        <w:t>6</w:t>
      </w:r>
      <w:r w:rsidRPr="657D33EF">
        <w:rPr>
          <w:sz w:val="28"/>
          <w:szCs w:val="28"/>
        </w:rPr>
        <w:t xml:space="preserve"> г.</w:t>
      </w:r>
    </w:p>
    <w:p w14:paraId="34D286DB" w14:textId="77777777" w:rsidR="008B050F" w:rsidRDefault="008B050F" w:rsidP="008B050F">
      <w:pPr>
        <w:pStyle w:val="a"/>
      </w:pPr>
      <w:bookmarkStart w:id="0" w:name="_Toc178120570"/>
      <w:bookmarkStart w:id="1" w:name="_Toc242170849"/>
      <w:r>
        <w:lastRenderedPageBreak/>
        <w:t>Содержание</w:t>
      </w:r>
      <w:bookmarkEnd w:id="0"/>
      <w:bookmarkEnd w:id="1"/>
    </w:p>
    <w:p w14:paraId="6C3DB07B" w14:textId="4436215C" w:rsidR="00744D52" w:rsidRDefault="008B050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170849" w:history="1">
        <w:r w:rsidR="00744D52" w:rsidRPr="00E7410E">
          <w:rPr>
            <w:rStyle w:val="afc"/>
            <w:rFonts w:eastAsiaTheme="majorEastAsia"/>
            <w:noProof/>
          </w:rPr>
          <w:t>Содержание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_Toc242170849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2</w:t>
        </w:r>
        <w:r w:rsidR="00744D52">
          <w:rPr>
            <w:noProof/>
            <w:webHidden/>
          </w:rPr>
          <w:fldChar w:fldCharType="end"/>
        </w:r>
      </w:hyperlink>
    </w:p>
    <w:p w14:paraId="15A84291" w14:textId="3E252FB9" w:rsidR="00744D52" w:rsidRDefault="0085796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0" w:history="1">
        <w:r w:rsidR="00744D52" w:rsidRPr="00E7410E">
          <w:rPr>
            <w:rStyle w:val="afc"/>
            <w:rFonts w:eastAsiaTheme="majorEastAsia"/>
            <w:noProof/>
          </w:rPr>
          <w:t>1. Цель работы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_Toc242170850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3</w:t>
        </w:r>
        <w:r w:rsidR="00744D52">
          <w:rPr>
            <w:noProof/>
            <w:webHidden/>
          </w:rPr>
          <w:fldChar w:fldCharType="end"/>
        </w:r>
      </w:hyperlink>
    </w:p>
    <w:p w14:paraId="730E6D18" w14:textId="4DBF74D3" w:rsidR="00744D52" w:rsidRDefault="0085796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1" w:history="1">
        <w:r w:rsidR="00744D52" w:rsidRPr="00E7410E">
          <w:rPr>
            <w:rStyle w:val="afc"/>
            <w:rFonts w:eastAsiaTheme="majorEastAsia"/>
            <w:noProof/>
          </w:rPr>
          <w:t>2. Задание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_Toc242170851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3</w:t>
        </w:r>
        <w:r w:rsidR="00744D52">
          <w:rPr>
            <w:noProof/>
            <w:webHidden/>
          </w:rPr>
          <w:fldChar w:fldCharType="end"/>
        </w:r>
      </w:hyperlink>
    </w:p>
    <w:p w14:paraId="0B7C294F" w14:textId="05BC8C0D" w:rsidR="00744D52" w:rsidRDefault="0085796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2" w:history="1">
        <w:r w:rsidR="00744D52" w:rsidRPr="00E7410E">
          <w:rPr>
            <w:rStyle w:val="afc"/>
            <w:rFonts w:eastAsiaTheme="majorEastAsia"/>
            <w:noProof/>
          </w:rPr>
          <w:t>3. Описание использованных алгоритмов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_Toc242170852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4</w:t>
        </w:r>
        <w:r w:rsidR="00744D52">
          <w:rPr>
            <w:noProof/>
            <w:webHidden/>
          </w:rPr>
          <w:fldChar w:fldCharType="end"/>
        </w:r>
      </w:hyperlink>
    </w:p>
    <w:p w14:paraId="35496B48" w14:textId="43B8B87A" w:rsidR="00744D52" w:rsidRDefault="0085796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3" w:history="1">
        <w:r w:rsidR="00744D52" w:rsidRPr="00E7410E">
          <w:rPr>
            <w:rStyle w:val="afc"/>
            <w:rFonts w:eastAsiaTheme="majorEastAsia"/>
            <w:noProof/>
          </w:rPr>
          <w:t>4. Описание использованных средств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_Toc242170853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6</w:t>
        </w:r>
        <w:r w:rsidR="00744D52">
          <w:rPr>
            <w:noProof/>
            <w:webHidden/>
          </w:rPr>
          <w:fldChar w:fldCharType="end"/>
        </w:r>
      </w:hyperlink>
    </w:p>
    <w:p w14:paraId="5CA569BE" w14:textId="6785919E" w:rsidR="00744D52" w:rsidRDefault="0085796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4" w:history="1">
        <w:r w:rsidR="00744D52" w:rsidRPr="00E7410E">
          <w:rPr>
            <w:rStyle w:val="afc"/>
            <w:rFonts w:eastAsiaTheme="majorEastAsia"/>
            <w:noProof/>
          </w:rPr>
          <w:t>5. Описание функционала разработанного программного приложения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_Toc242170854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6</w:t>
        </w:r>
        <w:r w:rsidR="00744D52">
          <w:rPr>
            <w:noProof/>
            <w:webHidden/>
          </w:rPr>
          <w:fldChar w:fldCharType="end"/>
        </w:r>
      </w:hyperlink>
    </w:p>
    <w:p w14:paraId="50D68DE4" w14:textId="793C3834" w:rsidR="00744D52" w:rsidRDefault="0085796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5" w:history="1">
        <w:r w:rsidR="00744D52" w:rsidRPr="00E7410E">
          <w:rPr>
            <w:rStyle w:val="afc"/>
            <w:rFonts w:eastAsiaTheme="majorEastAsia"/>
            <w:noProof/>
          </w:rPr>
          <w:t>6. Описание полученных результатов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_Toc242170855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7</w:t>
        </w:r>
        <w:r w:rsidR="00744D52">
          <w:rPr>
            <w:noProof/>
            <w:webHidden/>
          </w:rPr>
          <w:fldChar w:fldCharType="end"/>
        </w:r>
      </w:hyperlink>
    </w:p>
    <w:p w14:paraId="520E44EF" w14:textId="75B65D95" w:rsidR="00744D52" w:rsidRDefault="0085796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6" w:history="1">
        <w:r w:rsidR="00744D52" w:rsidRPr="00E7410E">
          <w:rPr>
            <w:rStyle w:val="afc"/>
            <w:rFonts w:eastAsiaTheme="majorEastAsia"/>
            <w:noProof/>
          </w:rPr>
          <w:t>7. Заключение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_Toc242170856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8</w:t>
        </w:r>
        <w:r w:rsidR="00744D52">
          <w:rPr>
            <w:noProof/>
            <w:webHidden/>
          </w:rPr>
          <w:fldChar w:fldCharType="end"/>
        </w:r>
      </w:hyperlink>
    </w:p>
    <w:p w14:paraId="08776E41" w14:textId="26F17B0B" w:rsidR="00744D52" w:rsidRDefault="0085796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7" w:history="1">
        <w:r w:rsidR="00744D52" w:rsidRPr="00E7410E">
          <w:rPr>
            <w:rStyle w:val="afc"/>
            <w:rFonts w:eastAsiaTheme="majorEastAsia"/>
            <w:noProof/>
          </w:rPr>
          <w:t>Приложение (графический материал)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_Toc242170857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9</w:t>
        </w:r>
        <w:r w:rsidR="00744D52">
          <w:rPr>
            <w:noProof/>
            <w:webHidden/>
          </w:rPr>
          <w:fldChar w:fldCharType="end"/>
        </w:r>
      </w:hyperlink>
    </w:p>
    <w:p w14:paraId="68CD5687" w14:textId="3612A0A8" w:rsidR="00744D52" w:rsidRDefault="0085796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170858" w:history="1">
        <w:r w:rsidR="00744D52" w:rsidRPr="00E7410E">
          <w:rPr>
            <w:rStyle w:val="afc"/>
            <w:rFonts w:eastAsiaTheme="majorEastAsia"/>
            <w:noProof/>
          </w:rPr>
          <w:t>Приложение (листинг)</w:t>
        </w:r>
        <w:r w:rsidR="00744D52">
          <w:rPr>
            <w:noProof/>
            <w:webHidden/>
          </w:rPr>
          <w:tab/>
        </w:r>
        <w:r w:rsidR="00744D52">
          <w:rPr>
            <w:noProof/>
            <w:webHidden/>
          </w:rPr>
          <w:fldChar w:fldCharType="begin"/>
        </w:r>
        <w:r w:rsidR="00744D52">
          <w:rPr>
            <w:noProof/>
            <w:webHidden/>
          </w:rPr>
          <w:instrText xml:space="preserve"> PAGEREF _Toc242170858 \h </w:instrText>
        </w:r>
        <w:r w:rsidR="00744D52">
          <w:rPr>
            <w:noProof/>
            <w:webHidden/>
          </w:rPr>
        </w:r>
        <w:r w:rsidR="00744D52">
          <w:rPr>
            <w:noProof/>
            <w:webHidden/>
          </w:rPr>
          <w:fldChar w:fldCharType="separate"/>
        </w:r>
        <w:r w:rsidR="002F3351">
          <w:rPr>
            <w:noProof/>
            <w:webHidden/>
          </w:rPr>
          <w:t>18</w:t>
        </w:r>
        <w:r w:rsidR="00744D52">
          <w:rPr>
            <w:noProof/>
            <w:webHidden/>
          </w:rPr>
          <w:fldChar w:fldCharType="end"/>
        </w:r>
      </w:hyperlink>
    </w:p>
    <w:p w14:paraId="5FF61D16" w14:textId="6CD2C0DC" w:rsidR="0081453B" w:rsidRDefault="008B050F" w:rsidP="0081453B">
      <w:pPr>
        <w:pStyle w:val="732-20174"/>
        <w:ind w:firstLine="0"/>
      </w:pPr>
      <w:r>
        <w:fldChar w:fldCharType="end"/>
      </w:r>
    </w:p>
    <w:p w14:paraId="66B99451" w14:textId="77777777" w:rsidR="0081453B" w:rsidRDefault="0081453B">
      <w:pPr>
        <w:spacing w:after="160" w:line="259" w:lineRule="auto"/>
        <w:ind w:firstLine="0"/>
        <w:jc w:val="left"/>
        <w:rPr>
          <w:rFonts w:eastAsiaTheme="minorHAnsi" w:cstheme="minorBidi"/>
          <w:color w:val="000000" w:themeColor="text1"/>
          <w:kern w:val="2"/>
          <w:sz w:val="28"/>
          <w:szCs w:val="22"/>
          <w:lang w:eastAsia="en-US"/>
          <w14:ligatures w14:val="standardContextual"/>
        </w:rPr>
      </w:pPr>
      <w:r>
        <w:br w:type="page"/>
      </w:r>
    </w:p>
    <w:p w14:paraId="2EAE4947" w14:textId="77777777" w:rsidR="0081453B" w:rsidRDefault="0081453B" w:rsidP="0081453B">
      <w:pPr>
        <w:pStyle w:val="732-20171"/>
      </w:pPr>
      <w:bookmarkStart w:id="2" w:name="_Toc242170850"/>
      <w:r w:rsidRPr="0081453B">
        <w:lastRenderedPageBreak/>
        <w:t>Цель работы</w:t>
      </w:r>
      <w:bookmarkEnd w:id="2"/>
      <w:r w:rsidRPr="0081453B">
        <w:t xml:space="preserve"> </w:t>
      </w:r>
    </w:p>
    <w:p w14:paraId="24C38C2F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t>Практическая цель:</w:t>
      </w:r>
      <w:r w:rsidRPr="00FD7999">
        <w:t xml:space="preserve"> разработка программного модуля, реализующего отображение динамического (изменяющегося) растрового изображения на устройстве вывода.</w:t>
      </w:r>
    </w:p>
    <w:p w14:paraId="7CE5B346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t>Задачи:</w:t>
      </w:r>
    </w:p>
    <w:p w14:paraId="131B7A38" w14:textId="77777777" w:rsidR="00FD7999" w:rsidRPr="00FD7999" w:rsidRDefault="00FD7999" w:rsidP="00FD7999">
      <w:pPr>
        <w:pStyle w:val="732-20174"/>
        <w:numPr>
          <w:ilvl w:val="0"/>
          <w:numId w:val="8"/>
        </w:numPr>
      </w:pPr>
      <w:r w:rsidRPr="00FD7999">
        <w:t>Изучение математического аппарата компьютерной графики.</w:t>
      </w:r>
    </w:p>
    <w:p w14:paraId="202C7E81" w14:textId="77777777" w:rsidR="00FD7999" w:rsidRPr="00FD7999" w:rsidRDefault="00FD7999" w:rsidP="00FD7999">
      <w:pPr>
        <w:pStyle w:val="732-20174"/>
        <w:numPr>
          <w:ilvl w:val="0"/>
          <w:numId w:val="8"/>
        </w:numPr>
      </w:pPr>
      <w:r w:rsidRPr="00FD7999">
        <w:t>Разработка алгоритмов на базе используемого математического аппарата (движение, обработка точек и фигур).</w:t>
      </w:r>
    </w:p>
    <w:p w14:paraId="65FDCB44" w14:textId="77777777" w:rsidR="00FD7999" w:rsidRPr="00FD7999" w:rsidRDefault="00FD7999" w:rsidP="00FD7999">
      <w:pPr>
        <w:pStyle w:val="732-20174"/>
        <w:numPr>
          <w:ilvl w:val="0"/>
          <w:numId w:val="8"/>
        </w:numPr>
      </w:pPr>
      <w:r w:rsidRPr="00FD7999">
        <w:t>Проектирование, разработка и отладка программного модуля.</w:t>
      </w:r>
    </w:p>
    <w:p w14:paraId="546BD694" w14:textId="77777777" w:rsidR="00FD7999" w:rsidRPr="00FD7999" w:rsidRDefault="00FD7999" w:rsidP="00FD7999">
      <w:pPr>
        <w:pStyle w:val="732-20174"/>
        <w:numPr>
          <w:ilvl w:val="0"/>
          <w:numId w:val="8"/>
        </w:numPr>
      </w:pPr>
      <w:r w:rsidRPr="00FD7999">
        <w:t>Проверка работоспособности на разных наборах исходных данных.</w:t>
      </w:r>
    </w:p>
    <w:p w14:paraId="4813D4AA" w14:textId="7383253C" w:rsidR="00FD7999" w:rsidRDefault="00FD7999" w:rsidP="00FD7999">
      <w:pPr>
        <w:pStyle w:val="732-20174"/>
        <w:numPr>
          <w:ilvl w:val="0"/>
          <w:numId w:val="8"/>
        </w:numPr>
      </w:pPr>
      <w:r w:rsidRPr="00FD7999">
        <w:t>Подготовка документации и компоновка материалов.</w:t>
      </w:r>
    </w:p>
    <w:p w14:paraId="09385FCB" w14:textId="52BF9EED" w:rsidR="00FD7999" w:rsidRDefault="00FD7999" w:rsidP="00FD7999">
      <w:pPr>
        <w:pStyle w:val="732-20174"/>
      </w:pPr>
    </w:p>
    <w:p w14:paraId="1C40BC12" w14:textId="39B7D906" w:rsidR="00FD7999" w:rsidRDefault="00FD7999" w:rsidP="00FD7999">
      <w:pPr>
        <w:pStyle w:val="732-20174"/>
      </w:pPr>
    </w:p>
    <w:p w14:paraId="5D0D9757" w14:textId="77777777" w:rsidR="00FD7999" w:rsidRPr="00FD7999" w:rsidRDefault="00FD7999" w:rsidP="00FD7999">
      <w:pPr>
        <w:pStyle w:val="732-20174"/>
      </w:pPr>
    </w:p>
    <w:p w14:paraId="66243B9A" w14:textId="77777777" w:rsidR="0081453B" w:rsidRDefault="0081453B" w:rsidP="0081453B">
      <w:pPr>
        <w:pStyle w:val="732-20171"/>
      </w:pPr>
      <w:bookmarkStart w:id="3" w:name="_Toc242170851"/>
      <w:r w:rsidRPr="0081453B">
        <w:t>Задание</w:t>
      </w:r>
      <w:bookmarkEnd w:id="3"/>
      <w:r w:rsidRPr="0081453B">
        <w:t xml:space="preserve"> </w:t>
      </w:r>
    </w:p>
    <w:p w14:paraId="01D3620F" w14:textId="6107A9FF" w:rsidR="00FD7999" w:rsidRPr="00FD7999" w:rsidRDefault="00FD7999" w:rsidP="00FD7999">
      <w:pPr>
        <w:pStyle w:val="732-20174"/>
      </w:pPr>
      <w:r w:rsidRPr="00FD7999">
        <w:rPr>
          <w:b/>
          <w:bCs/>
        </w:rPr>
        <w:t>Вариант выполнения:</w:t>
      </w:r>
      <w:r w:rsidRPr="00FD7999">
        <w:t xml:space="preserve"> ИВ3 — индивидуальное выполнение.</w:t>
      </w:r>
    </w:p>
    <w:p w14:paraId="25658DE7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t>Среда разработки и платформа:</w:t>
      </w:r>
    </w:p>
    <w:p w14:paraId="44019017" w14:textId="77777777" w:rsidR="00FD7999" w:rsidRPr="00FD7999" w:rsidRDefault="00FD7999" w:rsidP="00FD7999">
      <w:pPr>
        <w:pStyle w:val="732-20174"/>
        <w:numPr>
          <w:ilvl w:val="0"/>
          <w:numId w:val="9"/>
        </w:numPr>
      </w:pPr>
      <w:r w:rsidRPr="00FD7999">
        <w:t xml:space="preserve">Язык программирования: </w:t>
      </w:r>
      <w:proofErr w:type="spellStart"/>
      <w:r w:rsidRPr="00FD7999">
        <w:t>Turbo</w:t>
      </w:r>
      <w:proofErr w:type="spellEnd"/>
      <w:r w:rsidRPr="00FD7999">
        <w:t xml:space="preserve"> </w:t>
      </w:r>
      <w:proofErr w:type="spellStart"/>
      <w:r w:rsidRPr="00FD7999">
        <w:t>Assembler</w:t>
      </w:r>
      <w:proofErr w:type="spellEnd"/>
      <w:r w:rsidRPr="00FD7999">
        <w:t xml:space="preserve"> (TASM).</w:t>
      </w:r>
    </w:p>
    <w:p w14:paraId="0B01A38B" w14:textId="77777777" w:rsidR="00FD7999" w:rsidRPr="00FD7999" w:rsidRDefault="00FD7999" w:rsidP="00FD7999">
      <w:pPr>
        <w:pStyle w:val="732-20174"/>
        <w:numPr>
          <w:ilvl w:val="0"/>
          <w:numId w:val="9"/>
        </w:numPr>
      </w:pPr>
      <w:r w:rsidRPr="00FD7999">
        <w:t xml:space="preserve">ОС: DOS 6.xx (в том числе </w:t>
      </w:r>
      <w:proofErr w:type="spellStart"/>
      <w:r w:rsidRPr="00FD7999">
        <w:t>DosBox</w:t>
      </w:r>
      <w:proofErr w:type="spellEnd"/>
      <w:r w:rsidRPr="00FD7999">
        <w:t>).</w:t>
      </w:r>
    </w:p>
    <w:p w14:paraId="58EBAF29" w14:textId="77777777" w:rsidR="00FD7999" w:rsidRPr="00FD7999" w:rsidRDefault="00FD7999" w:rsidP="00FD7999">
      <w:pPr>
        <w:pStyle w:val="732-20174"/>
        <w:numPr>
          <w:ilvl w:val="0"/>
          <w:numId w:val="9"/>
        </w:numPr>
      </w:pPr>
      <w:r w:rsidRPr="00FD7999">
        <w:t xml:space="preserve">Вывод графики: прерывания </w:t>
      </w:r>
      <w:proofErr w:type="spellStart"/>
      <w:r w:rsidRPr="00FD7999">
        <w:t>int</w:t>
      </w:r>
      <w:proofErr w:type="spellEnd"/>
      <w:r w:rsidRPr="00FD7999">
        <w:t xml:space="preserve"> 10h, графический режим VGA 13h (320×200, 256 цветов).</w:t>
      </w:r>
    </w:p>
    <w:p w14:paraId="64ABA36A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t>Обязательные рабочие задачи:</w:t>
      </w:r>
    </w:p>
    <w:p w14:paraId="27A90C73" w14:textId="77777777" w:rsidR="00FD7999" w:rsidRPr="00FD7999" w:rsidRDefault="00FD7999" w:rsidP="00FD7999">
      <w:pPr>
        <w:pStyle w:val="732-20174"/>
        <w:numPr>
          <w:ilvl w:val="0"/>
          <w:numId w:val="10"/>
        </w:numPr>
      </w:pPr>
      <w:r w:rsidRPr="00FD7999">
        <w:t>ОЗ.Р1 — разработка программной логики реализации смены положения движущихся фигур;</w:t>
      </w:r>
    </w:p>
    <w:p w14:paraId="1B4F63AF" w14:textId="77777777" w:rsidR="00FD7999" w:rsidRPr="00FD7999" w:rsidRDefault="00FD7999" w:rsidP="00FD7999">
      <w:pPr>
        <w:pStyle w:val="732-20174"/>
        <w:numPr>
          <w:ilvl w:val="0"/>
          <w:numId w:val="10"/>
        </w:numPr>
      </w:pPr>
      <w:r w:rsidRPr="00FD7999">
        <w:t>ОЗ.Р2 — разработка программной логики вывода изображения (кадра);</w:t>
      </w:r>
    </w:p>
    <w:p w14:paraId="4FAFE420" w14:textId="0BBB1164" w:rsidR="00FD7999" w:rsidRDefault="00FD7999" w:rsidP="00FD7999">
      <w:pPr>
        <w:pStyle w:val="732-20174"/>
        <w:numPr>
          <w:ilvl w:val="0"/>
          <w:numId w:val="10"/>
        </w:numPr>
      </w:pPr>
      <w:r w:rsidRPr="00FD7999">
        <w:t>ОЗ.Д1 — оформление и представление результатов.</w:t>
      </w:r>
    </w:p>
    <w:p w14:paraId="2296E533" w14:textId="11E38E07" w:rsidR="003F4DEF" w:rsidRDefault="003F4DEF" w:rsidP="003F4DEF">
      <w:pPr>
        <w:pStyle w:val="732-20174"/>
      </w:pPr>
    </w:p>
    <w:p w14:paraId="61CC545E" w14:textId="76CD9255" w:rsidR="003F4DEF" w:rsidRDefault="003F4DEF" w:rsidP="003F4DEF">
      <w:pPr>
        <w:pStyle w:val="732-20174"/>
      </w:pPr>
    </w:p>
    <w:p w14:paraId="4773AE34" w14:textId="77777777" w:rsidR="003F4DEF" w:rsidRPr="00FD7999" w:rsidRDefault="003F4DEF" w:rsidP="003F4DEF">
      <w:pPr>
        <w:pStyle w:val="732-20174"/>
      </w:pPr>
    </w:p>
    <w:p w14:paraId="29CF7844" w14:textId="77777777" w:rsidR="00FD7999" w:rsidRPr="00FD7999" w:rsidRDefault="00FD7999" w:rsidP="00FD7999">
      <w:pPr>
        <w:pStyle w:val="732-20174"/>
      </w:pPr>
      <w:r w:rsidRPr="00FD7999">
        <w:rPr>
          <w:b/>
          <w:bCs/>
        </w:rPr>
        <w:lastRenderedPageBreak/>
        <w:t>Дополнительные рабочие задачи:</w:t>
      </w:r>
    </w:p>
    <w:p w14:paraId="17459DF9" w14:textId="77777777" w:rsidR="00FD7999" w:rsidRPr="00FD7999" w:rsidRDefault="00FD7999" w:rsidP="00FD7999">
      <w:pPr>
        <w:pStyle w:val="732-20174"/>
        <w:numPr>
          <w:ilvl w:val="0"/>
          <w:numId w:val="11"/>
        </w:numPr>
      </w:pPr>
      <w:r w:rsidRPr="00FD7999">
        <w:t>ДЗ.А1 — использование равностороннего треугольника в качестве типа габаритов фигуры (без вращения), разработка алгоритма и программной реализации определения выхода за границы области движения;</w:t>
      </w:r>
    </w:p>
    <w:p w14:paraId="64CA280E" w14:textId="77777777" w:rsidR="00FD7999" w:rsidRPr="00FD7999" w:rsidRDefault="00FD7999" w:rsidP="00FD7999">
      <w:pPr>
        <w:pStyle w:val="732-20174"/>
        <w:numPr>
          <w:ilvl w:val="0"/>
          <w:numId w:val="11"/>
        </w:numPr>
      </w:pPr>
      <w:r w:rsidRPr="00FD7999">
        <w:t>ДЗ.Б1 — дополнение движения фигуры постепенным вращением относительно точки центра;</w:t>
      </w:r>
    </w:p>
    <w:p w14:paraId="3A6F8FAE" w14:textId="77777777" w:rsidR="00FD7999" w:rsidRPr="00FD7999" w:rsidRDefault="00FD7999" w:rsidP="00FD7999">
      <w:pPr>
        <w:pStyle w:val="732-20174"/>
        <w:numPr>
          <w:ilvl w:val="0"/>
          <w:numId w:val="11"/>
        </w:numPr>
      </w:pPr>
      <w:r w:rsidRPr="00FD7999">
        <w:t>ДЗ.В5 — замена равномерного прямолинейного движения фигуры движением с заданной изначальной скоростью с учётом силы тяготения, при столкновении с границами — «отскок» по закону отражения луча с приданием импульса;</w:t>
      </w:r>
    </w:p>
    <w:p w14:paraId="64E7E3F2" w14:textId="77777777" w:rsidR="00FD7999" w:rsidRPr="00FD7999" w:rsidRDefault="00FD7999" w:rsidP="00FD7999">
      <w:pPr>
        <w:pStyle w:val="732-20174"/>
        <w:numPr>
          <w:ilvl w:val="0"/>
          <w:numId w:val="11"/>
        </w:numPr>
      </w:pPr>
      <w:r w:rsidRPr="00FD7999">
        <w:t>ДЗ.Е3 — оптимизация отрисовки за счёт схемы «двойной буферизации», с возможностью принудительной установки FPS и размера области вывода.</w:t>
      </w:r>
    </w:p>
    <w:p w14:paraId="6341A2CC" w14:textId="7B1F7ACF" w:rsidR="00FD7999" w:rsidRDefault="00FD7999" w:rsidP="00FD7999">
      <w:pPr>
        <w:pStyle w:val="732-20174"/>
      </w:pPr>
      <w:r w:rsidRPr="00FD7999">
        <w:rPr>
          <w:b/>
          <w:bCs/>
        </w:rPr>
        <w:t>Распределение задач:</w:t>
      </w:r>
      <w:r w:rsidRPr="00FD7999">
        <w:t xml:space="preserve"> все задачи выполнены единственным исполнителем.</w:t>
      </w:r>
      <w:r w:rsidRPr="004546C4">
        <w:t xml:space="preserve"> </w:t>
      </w:r>
    </w:p>
    <w:p w14:paraId="01B758AE" w14:textId="77777777" w:rsidR="003F4DEF" w:rsidRDefault="003F4DEF" w:rsidP="00FD7999">
      <w:pPr>
        <w:pStyle w:val="732-20174"/>
      </w:pPr>
    </w:p>
    <w:p w14:paraId="59A8E129" w14:textId="3939C2FC" w:rsidR="00FD7999" w:rsidRDefault="00FD7999" w:rsidP="00FD7999">
      <w:pPr>
        <w:pStyle w:val="732-20174"/>
      </w:pPr>
    </w:p>
    <w:p w14:paraId="77FA0F37" w14:textId="28693A9C" w:rsidR="00FD7999" w:rsidRDefault="00FD7999" w:rsidP="00FD7999">
      <w:pPr>
        <w:pStyle w:val="732-20171"/>
      </w:pPr>
      <w:bookmarkStart w:id="4" w:name="_Toc242170852"/>
      <w:r>
        <w:t>Описание использованных алгоритмов</w:t>
      </w:r>
      <w:bookmarkEnd w:id="4"/>
    </w:p>
    <w:p w14:paraId="4F2C284B" w14:textId="0272799E" w:rsidR="00FD7999" w:rsidRPr="00FD7999" w:rsidRDefault="00FD7999" w:rsidP="00FD7999">
      <w:pPr>
        <w:pStyle w:val="732-20174"/>
        <w:rPr>
          <w:b/>
          <w:bCs/>
        </w:rPr>
      </w:pPr>
      <w:r w:rsidRPr="00FD7999">
        <w:rPr>
          <w:b/>
          <w:bCs/>
        </w:rPr>
        <w:t>3.1 Математическая модель движения (ДЗ.В5)</w:t>
      </w:r>
    </w:p>
    <w:p w14:paraId="6C1294E4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Движение фигуры описывается уравнениями баллистики:</w:t>
      </w:r>
    </w:p>
    <w:p w14:paraId="1FE6F241" w14:textId="4936771A" w:rsidR="00FD7999" w:rsidRPr="00FD7999" w:rsidRDefault="00FD7999" w:rsidP="00FD7999">
      <w:pPr>
        <w:pStyle w:val="732-20174"/>
        <w:numPr>
          <w:ilvl w:val="0"/>
          <w:numId w:val="12"/>
        </w:numPr>
      </w:pPr>
      <w:proofErr w:type="spellStart"/>
      <w:r w:rsidRPr="00FD7999">
        <w:rPr>
          <w:i/>
          <w:iCs/>
        </w:rPr>
        <w:t>vx</w:t>
      </w:r>
      <w:proofErr w:type="spellEnd"/>
      <w:r w:rsidRPr="00FD7999">
        <w:t>​=</w:t>
      </w:r>
      <w:r w:rsidRPr="00FD7999">
        <w:rPr>
          <w:i/>
          <w:iCs/>
        </w:rPr>
        <w:t>v</w:t>
      </w:r>
      <w:r w:rsidRPr="00FD7999">
        <w:t>0</w:t>
      </w:r>
      <w:r w:rsidRPr="00FD7999">
        <w:rPr>
          <w:i/>
          <w:iCs/>
        </w:rPr>
        <w:t>x</w:t>
      </w:r>
      <w:r w:rsidRPr="00FD7999">
        <w:t>​;</w:t>
      </w:r>
    </w:p>
    <w:p w14:paraId="79E8722A" w14:textId="51540ABF" w:rsidR="00FD7999" w:rsidRPr="00FD7999" w:rsidRDefault="00FD7999" w:rsidP="00FD7999">
      <w:pPr>
        <w:pStyle w:val="732-20174"/>
        <w:numPr>
          <w:ilvl w:val="0"/>
          <w:numId w:val="12"/>
        </w:numPr>
        <w:rPr>
          <w:lang w:val="en-US"/>
        </w:rPr>
      </w:pPr>
      <w:proofErr w:type="spellStart"/>
      <w:r w:rsidRPr="00FD7999">
        <w:rPr>
          <w:i/>
          <w:iCs/>
          <w:lang w:val="en-US"/>
        </w:rPr>
        <w:t>vy</w:t>
      </w:r>
      <w:proofErr w:type="spellEnd"/>
      <w:r w:rsidRPr="00FD7999">
        <w:rPr>
          <w:lang w:val="en-US"/>
        </w:rPr>
        <w:t>​=</w:t>
      </w:r>
      <w:r w:rsidRPr="00FD7999">
        <w:rPr>
          <w:i/>
          <w:iCs/>
          <w:lang w:val="en-US"/>
        </w:rPr>
        <w:t>v</w:t>
      </w:r>
      <w:r w:rsidRPr="00FD7999">
        <w:rPr>
          <w:lang w:val="en-US"/>
        </w:rPr>
        <w:t>0</w:t>
      </w:r>
      <w:r w:rsidRPr="00FD7999">
        <w:rPr>
          <w:i/>
          <w:iCs/>
          <w:lang w:val="en-US"/>
        </w:rPr>
        <w:t>y</w:t>
      </w:r>
      <w:r w:rsidRPr="00FD7999">
        <w:rPr>
          <w:lang w:val="en-US"/>
        </w:rPr>
        <w:t>​+</w:t>
      </w:r>
      <w:proofErr w:type="spellStart"/>
      <w:r w:rsidRPr="00FD7999">
        <w:rPr>
          <w:i/>
          <w:iCs/>
          <w:lang w:val="en-US"/>
        </w:rPr>
        <w:t>g</w:t>
      </w:r>
      <w:r w:rsidRPr="00FD7999">
        <w:rPr>
          <w:rFonts w:ascii="Cambria Math" w:hAnsi="Cambria Math" w:cs="Cambria Math"/>
          <w:lang w:val="en-US"/>
        </w:rPr>
        <w:t>⋅</w:t>
      </w:r>
      <w:r w:rsidRPr="00FD7999">
        <w:rPr>
          <w:i/>
          <w:iCs/>
          <w:lang w:val="en-US"/>
        </w:rPr>
        <w:t>t</w:t>
      </w:r>
      <w:proofErr w:type="spellEnd"/>
      <w:r w:rsidRPr="00FD7999">
        <w:rPr>
          <w:lang w:val="en-US"/>
        </w:rPr>
        <w:t>;</w:t>
      </w:r>
    </w:p>
    <w:p w14:paraId="6570AB31" w14:textId="5E9CD14F" w:rsidR="00FD7999" w:rsidRPr="00FD7999" w:rsidRDefault="00FD7999" w:rsidP="00FD7999">
      <w:pPr>
        <w:pStyle w:val="732-20174"/>
        <w:numPr>
          <w:ilvl w:val="0"/>
          <w:numId w:val="12"/>
        </w:numPr>
        <w:rPr>
          <w:lang w:val="en-US"/>
        </w:rPr>
      </w:pPr>
      <w:r w:rsidRPr="00FD7999">
        <w:rPr>
          <w:i/>
          <w:iCs/>
          <w:lang w:val="en-US"/>
        </w:rPr>
        <w:t>x</w:t>
      </w:r>
      <w:r w:rsidRPr="00FD7999">
        <w:rPr>
          <w:lang w:val="en-US"/>
        </w:rPr>
        <w:t>=</w:t>
      </w:r>
      <w:r w:rsidRPr="00FD7999">
        <w:rPr>
          <w:i/>
          <w:iCs/>
          <w:lang w:val="en-US"/>
        </w:rPr>
        <w:t>x</w:t>
      </w:r>
      <w:r w:rsidRPr="00FD7999">
        <w:rPr>
          <w:lang w:val="en-US"/>
        </w:rPr>
        <w:t>0​+</w:t>
      </w:r>
      <w:r w:rsidRPr="00FD7999">
        <w:rPr>
          <w:i/>
          <w:iCs/>
          <w:lang w:val="en-US"/>
        </w:rPr>
        <w:t>v</w:t>
      </w:r>
      <w:r w:rsidRPr="00FD7999">
        <w:rPr>
          <w:lang w:val="en-US"/>
        </w:rPr>
        <w:t>0</w:t>
      </w:r>
      <w:r w:rsidRPr="00FD7999">
        <w:rPr>
          <w:i/>
          <w:iCs/>
          <w:lang w:val="en-US"/>
        </w:rPr>
        <w:t>x</w:t>
      </w:r>
      <w:r w:rsidRPr="00FD7999">
        <w:rPr>
          <w:lang w:val="en-US"/>
        </w:rPr>
        <w:t>​</w:t>
      </w:r>
      <w:r w:rsidRPr="00FD7999">
        <w:rPr>
          <w:rFonts w:ascii="Cambria Math" w:hAnsi="Cambria Math" w:cs="Cambria Math"/>
          <w:lang w:val="en-US"/>
        </w:rPr>
        <w:t>⋅</w:t>
      </w:r>
      <w:r w:rsidRPr="00FD7999">
        <w:rPr>
          <w:i/>
          <w:iCs/>
          <w:lang w:val="en-US"/>
        </w:rPr>
        <w:t>t</w:t>
      </w:r>
      <w:r w:rsidRPr="00FD7999">
        <w:rPr>
          <w:lang w:val="en-US"/>
        </w:rPr>
        <w:t>;</w:t>
      </w:r>
    </w:p>
    <w:p w14:paraId="2E647368" w14:textId="138028FB" w:rsidR="00FD7999" w:rsidRPr="00FD7999" w:rsidRDefault="00FD7999" w:rsidP="00FD7999">
      <w:pPr>
        <w:pStyle w:val="732-20174"/>
        <w:numPr>
          <w:ilvl w:val="0"/>
          <w:numId w:val="12"/>
        </w:numPr>
        <w:rPr>
          <w:lang w:val="en-US"/>
        </w:rPr>
      </w:pPr>
      <w:r w:rsidRPr="00FD7999">
        <w:rPr>
          <w:i/>
          <w:iCs/>
          <w:lang w:val="en-US"/>
        </w:rPr>
        <w:t>y</w:t>
      </w:r>
      <w:r w:rsidRPr="00FD7999">
        <w:rPr>
          <w:lang w:val="en-US"/>
        </w:rPr>
        <w:t>=</w:t>
      </w:r>
      <w:r w:rsidRPr="00FD7999">
        <w:rPr>
          <w:i/>
          <w:iCs/>
          <w:lang w:val="en-US"/>
        </w:rPr>
        <w:t>y</w:t>
      </w:r>
      <w:r w:rsidRPr="00FD7999">
        <w:rPr>
          <w:lang w:val="en-US"/>
        </w:rPr>
        <w:t>0​+</w:t>
      </w:r>
      <w:r w:rsidRPr="00FD7999">
        <w:rPr>
          <w:i/>
          <w:iCs/>
          <w:lang w:val="en-US"/>
        </w:rPr>
        <w:t>v</w:t>
      </w:r>
      <w:r w:rsidRPr="00FD7999">
        <w:rPr>
          <w:lang w:val="en-US"/>
        </w:rPr>
        <w:t>0</w:t>
      </w:r>
      <w:r w:rsidRPr="00FD7999">
        <w:rPr>
          <w:i/>
          <w:iCs/>
          <w:lang w:val="en-US"/>
        </w:rPr>
        <w:t>y</w:t>
      </w:r>
      <w:r w:rsidRPr="00FD7999">
        <w:rPr>
          <w:lang w:val="en-US"/>
        </w:rPr>
        <w:t>​</w:t>
      </w:r>
      <w:r w:rsidRPr="00FD7999">
        <w:rPr>
          <w:rFonts w:ascii="Cambria Math" w:hAnsi="Cambria Math" w:cs="Cambria Math"/>
          <w:lang w:val="en-US"/>
        </w:rPr>
        <w:t>⋅</w:t>
      </w:r>
      <w:r w:rsidRPr="00FD7999">
        <w:rPr>
          <w:i/>
          <w:iCs/>
          <w:lang w:val="en-US"/>
        </w:rPr>
        <w:t>t</w:t>
      </w:r>
      <w:r w:rsidRPr="00FD7999">
        <w:rPr>
          <w:lang w:val="en-US"/>
        </w:rPr>
        <w:t>+2</w:t>
      </w:r>
      <w:r w:rsidRPr="00FD7999">
        <w:rPr>
          <w:i/>
          <w:iCs/>
          <w:lang w:val="en-US"/>
        </w:rPr>
        <w:t>g</w:t>
      </w:r>
      <w:r w:rsidRPr="00FD7999">
        <w:rPr>
          <w:rFonts w:ascii="Cambria Math" w:hAnsi="Cambria Math" w:cs="Cambria Math"/>
          <w:lang w:val="en-US"/>
        </w:rPr>
        <w:t>⋅</w:t>
      </w:r>
      <w:r w:rsidRPr="00FD7999">
        <w:rPr>
          <w:i/>
          <w:iCs/>
          <w:lang w:val="en-US"/>
        </w:rPr>
        <w:t>t</w:t>
      </w:r>
      <w:r w:rsidRPr="00FD7999">
        <w:rPr>
          <w:lang w:val="en-US"/>
        </w:rPr>
        <w:t>2​.</w:t>
      </w:r>
    </w:p>
    <w:p w14:paraId="5EAC393E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При столкновении с границей области движения выполняется отскок по закону отражения:</w:t>
      </w:r>
    </w:p>
    <w:p w14:paraId="101CDEE9" w14:textId="2C5945DC" w:rsidR="00FD7999" w:rsidRPr="00FD7999" w:rsidRDefault="00FD7999" w:rsidP="00FD7999">
      <w:pPr>
        <w:pStyle w:val="732-20174"/>
        <w:numPr>
          <w:ilvl w:val="0"/>
          <w:numId w:val="13"/>
        </w:numPr>
      </w:pPr>
      <w:r w:rsidRPr="00FD7999">
        <w:t xml:space="preserve">при ударе о вертикальную границу: </w:t>
      </w:r>
      <w:proofErr w:type="spellStart"/>
      <w:r w:rsidRPr="00FD7999">
        <w:rPr>
          <w:i/>
          <w:iCs/>
        </w:rPr>
        <w:t>vx</w:t>
      </w:r>
      <w:proofErr w:type="spellEnd"/>
      <w:r w:rsidRPr="00FD7999">
        <w:t>​=−</w:t>
      </w:r>
      <w:proofErr w:type="spellStart"/>
      <w:r w:rsidRPr="00FD7999">
        <w:rPr>
          <w:i/>
          <w:iCs/>
        </w:rPr>
        <w:t>vx</w:t>
      </w:r>
      <w:proofErr w:type="spellEnd"/>
      <w:r w:rsidRPr="00FD7999">
        <w:t>​;</w:t>
      </w:r>
    </w:p>
    <w:p w14:paraId="3EA04CE3" w14:textId="64182DBC" w:rsidR="00FD7999" w:rsidRPr="00FD7999" w:rsidRDefault="00FD7999" w:rsidP="00FD7999">
      <w:pPr>
        <w:pStyle w:val="732-20174"/>
        <w:numPr>
          <w:ilvl w:val="0"/>
          <w:numId w:val="13"/>
        </w:numPr>
      </w:pPr>
      <w:r w:rsidRPr="00FD7999">
        <w:t xml:space="preserve">при ударе о горизонтальную границу: </w:t>
      </w:r>
      <w:proofErr w:type="spellStart"/>
      <w:r w:rsidRPr="00FD7999">
        <w:rPr>
          <w:i/>
          <w:iCs/>
        </w:rPr>
        <w:t>vy</w:t>
      </w:r>
      <w:proofErr w:type="spellEnd"/>
      <w:r w:rsidRPr="00FD7999">
        <w:t>​=−</w:t>
      </w:r>
      <w:proofErr w:type="spellStart"/>
      <w:r w:rsidRPr="00FD7999">
        <w:rPr>
          <w:i/>
          <w:iCs/>
        </w:rPr>
        <w:t>vy</w:t>
      </w:r>
      <w:proofErr w:type="spellEnd"/>
      <w:r w:rsidRPr="00FD7999">
        <w:t xml:space="preserve">​, затем </w:t>
      </w:r>
      <w:proofErr w:type="spellStart"/>
      <w:r w:rsidRPr="00FD7999">
        <w:rPr>
          <w:i/>
          <w:iCs/>
        </w:rPr>
        <w:t>vy</w:t>
      </w:r>
      <w:proofErr w:type="spellEnd"/>
      <w:r w:rsidRPr="00FD7999">
        <w:t>​=</w:t>
      </w:r>
      <w:proofErr w:type="spellStart"/>
      <w:r w:rsidRPr="00FD7999">
        <w:rPr>
          <w:i/>
          <w:iCs/>
        </w:rPr>
        <w:t>vy</w:t>
      </w:r>
      <w:proofErr w:type="spellEnd"/>
      <w:r w:rsidRPr="00FD7999">
        <w:t>​−</w:t>
      </w:r>
      <w:proofErr w:type="spellStart"/>
      <w:r w:rsidRPr="00FD7999">
        <w:t>impulse</w:t>
      </w:r>
      <w:proofErr w:type="spellEnd"/>
      <w:r w:rsidR="00BA0433" w:rsidRPr="00BA0433">
        <w:t xml:space="preserve">, </w:t>
      </w:r>
      <w:r w:rsidR="00BA0433">
        <w:t>причем добавление импульса лишь при ударе о нижнюю границу</w:t>
      </w:r>
    </w:p>
    <w:p w14:paraId="26B27BCE" w14:textId="77777777" w:rsidR="00FD7999" w:rsidRPr="00FD7999" w:rsidRDefault="00FD7999" w:rsidP="00FD7999">
      <w:pPr>
        <w:pStyle w:val="732-20174"/>
        <w:rPr>
          <w:b/>
          <w:bCs/>
        </w:rPr>
      </w:pPr>
      <w:r w:rsidRPr="00FD7999">
        <w:rPr>
          <w:b/>
          <w:bCs/>
        </w:rPr>
        <w:lastRenderedPageBreak/>
        <w:t>3.2 Поворот фигуры (ДЗ.Б1)</w:t>
      </w:r>
    </w:p>
    <w:p w14:paraId="2844516C" w14:textId="6AFA8811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Поворот вершин равностороннего треугольника относительно центра на угол φ:</w:t>
      </w:r>
    </w:p>
    <w:p w14:paraId="5FF46FED" w14:textId="01EE74A3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x′=x0+</w:t>
      </w:r>
      <w:r w:rsidR="00C032D2">
        <w:rPr>
          <w:lang w:val="en-US"/>
        </w:rPr>
        <w:t>r</w:t>
      </w:r>
      <w:r w:rsidRPr="00FD7999">
        <w:rPr>
          <w:rFonts w:ascii="Cambria Math" w:hAnsi="Cambria Math" w:cs="Cambria Math"/>
        </w:rPr>
        <w:t>⋅</w:t>
      </w:r>
      <w:proofErr w:type="spellStart"/>
      <w:r w:rsidRPr="00FD7999">
        <w:t>cos</w:t>
      </w:r>
      <w:r w:rsidRPr="00FD7999">
        <w:rPr>
          <w:rFonts w:cs="Times New Roman"/>
        </w:rPr>
        <w:t>⁡φ</w:t>
      </w:r>
      <w:proofErr w:type="spellEnd"/>
      <w:r w:rsidRPr="00FD7999">
        <w:t>;</w:t>
      </w:r>
    </w:p>
    <w:p w14:paraId="3F76D32E" w14:textId="6641F0B9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y′=y0+</w:t>
      </w:r>
      <w:r w:rsidR="00C032D2">
        <w:rPr>
          <w:rFonts w:ascii="Cambria Math" w:hAnsi="Cambria Math" w:cs="Cambria Math"/>
          <w:lang w:val="en-US"/>
        </w:rPr>
        <w:t>r</w:t>
      </w:r>
      <w:r w:rsidRPr="00FD7999">
        <w:rPr>
          <w:rFonts w:ascii="Cambria Math" w:hAnsi="Cambria Math" w:cs="Cambria Math"/>
        </w:rPr>
        <w:t>⋅</w:t>
      </w:r>
      <w:proofErr w:type="spellStart"/>
      <w:r w:rsidRPr="00FD7999">
        <w:t>sin</w:t>
      </w:r>
      <w:r w:rsidRPr="00FD7999">
        <w:rPr>
          <w:rFonts w:cs="Times New Roman"/>
        </w:rPr>
        <w:t>⁡φ</w:t>
      </w:r>
      <w:proofErr w:type="spellEnd"/>
      <w:r w:rsidR="00C032D2">
        <w:rPr>
          <w:rFonts w:cs="Times New Roman"/>
          <w:lang w:val="en-US"/>
        </w:rPr>
        <w:t>;</w:t>
      </w:r>
    </w:p>
    <w:p w14:paraId="4C905DC2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 xml:space="preserve">Для вычисления синусов и косинусов используется таблица </w:t>
      </w:r>
      <w:proofErr w:type="spellStart"/>
      <w:r w:rsidRPr="00FD7999">
        <w:t>sin_tab</w:t>
      </w:r>
      <w:proofErr w:type="spellEnd"/>
      <w:r w:rsidRPr="00FD7999">
        <w:t xml:space="preserve"> (256 слов), что обеспечивает целочисленную арифметику с фиксированной точкой (точность 1/256).</w:t>
      </w:r>
    </w:p>
    <w:p w14:paraId="5969B158" w14:textId="77777777" w:rsidR="00FD7999" w:rsidRPr="00FD7999" w:rsidRDefault="00FD7999" w:rsidP="00FD7999">
      <w:pPr>
        <w:pStyle w:val="732-20174"/>
        <w:rPr>
          <w:b/>
          <w:bCs/>
        </w:rPr>
      </w:pPr>
      <w:r w:rsidRPr="00FD7999">
        <w:rPr>
          <w:b/>
          <w:bCs/>
        </w:rPr>
        <w:t>3.3 Определение выхода за границы (ДЗ.А1)</w:t>
      </w:r>
    </w:p>
    <w:p w14:paraId="46C55CF4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Габариты фигуры описываются равносторонним треугольником. Для проверки выхода за границы области перемещения вычисляются минимальные и максимальные координаты вершин:</w:t>
      </w:r>
    </w:p>
    <w:p w14:paraId="1C8BCA45" w14:textId="68548B77" w:rsidR="00FD7999" w:rsidRPr="00FD7999" w:rsidRDefault="00FD7999" w:rsidP="00FD7999">
      <w:pPr>
        <w:pStyle w:val="732-20174"/>
        <w:numPr>
          <w:ilvl w:val="0"/>
          <w:numId w:val="15"/>
        </w:numPr>
        <w:rPr>
          <w:lang w:val="en-US"/>
        </w:rPr>
      </w:pPr>
      <w:proofErr w:type="spellStart"/>
      <w:r w:rsidRPr="00FD7999">
        <w:rPr>
          <w:lang w:val="en-US"/>
        </w:rPr>
        <w:t>minX</w:t>
      </w:r>
      <w:proofErr w:type="spellEnd"/>
      <w:r w:rsidRPr="00FD7999">
        <w:rPr>
          <w:lang w:val="en-US"/>
        </w:rPr>
        <w:t>=min(</w:t>
      </w:r>
      <w:r w:rsidRPr="00FD7999">
        <w:rPr>
          <w:i/>
          <w:iCs/>
          <w:lang w:val="en-US"/>
        </w:rPr>
        <w:t>xi</w:t>
      </w:r>
      <w:r w:rsidRPr="00FD7999">
        <w:rPr>
          <w:lang w:val="en-US"/>
        </w:rPr>
        <w:t>​),</w:t>
      </w:r>
      <w:r w:rsidR="00EC6516" w:rsidRPr="00EC6516">
        <w:rPr>
          <w:lang w:val="en-US"/>
        </w:rPr>
        <w:t xml:space="preserve"> </w:t>
      </w:r>
      <w:bookmarkStart w:id="5" w:name="_GoBack"/>
      <w:bookmarkEnd w:id="5"/>
      <w:proofErr w:type="spellStart"/>
      <w:r w:rsidRPr="00FD7999">
        <w:rPr>
          <w:lang w:val="en-US"/>
        </w:rPr>
        <w:t>maxX</w:t>
      </w:r>
      <w:proofErr w:type="spellEnd"/>
      <w:r w:rsidRPr="00FD7999">
        <w:rPr>
          <w:lang w:val="en-US"/>
        </w:rPr>
        <w:t>=max(</w:t>
      </w:r>
      <w:r w:rsidRPr="00FD7999">
        <w:rPr>
          <w:i/>
          <w:iCs/>
          <w:lang w:val="en-US"/>
        </w:rPr>
        <w:t>xi</w:t>
      </w:r>
      <w:r w:rsidRPr="00FD7999">
        <w:rPr>
          <w:lang w:val="en-US"/>
        </w:rPr>
        <w:t>​);</w:t>
      </w:r>
    </w:p>
    <w:p w14:paraId="39DB7370" w14:textId="7D8B6953" w:rsidR="00FD7999" w:rsidRPr="00FD7999" w:rsidRDefault="00FD7999" w:rsidP="00FD7999">
      <w:pPr>
        <w:pStyle w:val="732-20174"/>
        <w:numPr>
          <w:ilvl w:val="0"/>
          <w:numId w:val="15"/>
        </w:numPr>
        <w:rPr>
          <w:lang w:val="en-US"/>
        </w:rPr>
      </w:pPr>
      <w:proofErr w:type="spellStart"/>
      <w:r w:rsidRPr="00FD7999">
        <w:rPr>
          <w:lang w:val="en-US"/>
        </w:rPr>
        <w:t>minY</w:t>
      </w:r>
      <w:proofErr w:type="spellEnd"/>
      <w:r w:rsidRPr="00FD7999">
        <w:rPr>
          <w:lang w:val="en-US"/>
        </w:rPr>
        <w:t>=min(</w:t>
      </w:r>
      <w:proofErr w:type="spellStart"/>
      <w:r w:rsidRPr="00FD7999">
        <w:rPr>
          <w:i/>
          <w:iCs/>
          <w:lang w:val="en-US"/>
        </w:rPr>
        <w:t>yi</w:t>
      </w:r>
      <w:proofErr w:type="spellEnd"/>
      <w:r w:rsidRPr="00FD7999">
        <w:rPr>
          <w:lang w:val="en-US"/>
        </w:rPr>
        <w:t>​),</w:t>
      </w:r>
      <w:r w:rsidR="00EC6516" w:rsidRPr="00EC6516">
        <w:rPr>
          <w:lang w:val="en-US"/>
        </w:rPr>
        <w:t xml:space="preserve"> </w:t>
      </w:r>
      <w:proofErr w:type="spellStart"/>
      <w:r w:rsidRPr="00FD7999">
        <w:rPr>
          <w:lang w:val="en-US"/>
        </w:rPr>
        <w:t>maxY</w:t>
      </w:r>
      <w:proofErr w:type="spellEnd"/>
      <w:r w:rsidRPr="00FD7999">
        <w:rPr>
          <w:lang w:val="en-US"/>
        </w:rPr>
        <w:t>=max(</w:t>
      </w:r>
      <w:proofErr w:type="spellStart"/>
      <w:r w:rsidRPr="00FD7999">
        <w:rPr>
          <w:i/>
          <w:iCs/>
          <w:lang w:val="en-US"/>
        </w:rPr>
        <w:t>yi</w:t>
      </w:r>
      <w:proofErr w:type="spellEnd"/>
      <w:r w:rsidRPr="00FD7999">
        <w:rPr>
          <w:lang w:val="en-US"/>
        </w:rPr>
        <w:t>​).</w:t>
      </w:r>
    </w:p>
    <w:p w14:paraId="32E85645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 xml:space="preserve">Если </w:t>
      </w:r>
      <w:proofErr w:type="spellStart"/>
      <w:r w:rsidRPr="00FD7999">
        <w:t>minX</w:t>
      </w:r>
      <w:proofErr w:type="spellEnd"/>
      <w:r w:rsidRPr="00FD7999">
        <w:t xml:space="preserve"> </w:t>
      </w:r>
      <w:proofErr w:type="gramStart"/>
      <w:r w:rsidRPr="00FD7999">
        <w:t>&lt; 0</w:t>
      </w:r>
      <w:proofErr w:type="gramEnd"/>
      <w:r w:rsidRPr="00FD7999">
        <w:t xml:space="preserve">, </w:t>
      </w:r>
      <w:proofErr w:type="spellStart"/>
      <w:r w:rsidRPr="00FD7999">
        <w:t>maxX</w:t>
      </w:r>
      <w:proofErr w:type="spellEnd"/>
      <w:r w:rsidRPr="00FD7999">
        <w:t xml:space="preserve"> &gt; </w:t>
      </w:r>
      <w:proofErr w:type="spellStart"/>
      <w:r w:rsidRPr="00FD7999">
        <w:t>viewW</w:t>
      </w:r>
      <w:proofErr w:type="spellEnd"/>
      <w:r w:rsidRPr="00FD7999">
        <w:t xml:space="preserve">, </w:t>
      </w:r>
      <w:proofErr w:type="spellStart"/>
      <w:r w:rsidRPr="00FD7999">
        <w:t>minY</w:t>
      </w:r>
      <w:proofErr w:type="spellEnd"/>
      <w:r w:rsidRPr="00FD7999">
        <w:t xml:space="preserve"> &lt; 0 или </w:t>
      </w:r>
      <w:proofErr w:type="spellStart"/>
      <w:r w:rsidRPr="00FD7999">
        <w:t>maxY</w:t>
      </w:r>
      <w:proofErr w:type="spellEnd"/>
      <w:r w:rsidRPr="00FD7999">
        <w:t xml:space="preserve"> &gt; </w:t>
      </w:r>
      <w:proofErr w:type="spellStart"/>
      <w:r w:rsidRPr="00FD7999">
        <w:t>viewH</w:t>
      </w:r>
      <w:proofErr w:type="spellEnd"/>
      <w:r w:rsidRPr="00FD7999">
        <w:t xml:space="preserve"> — фигура вышла за границы, выполняется коррекция положения и отскок.</w:t>
      </w:r>
    </w:p>
    <w:p w14:paraId="164272F4" w14:textId="77777777" w:rsidR="00FD7999" w:rsidRPr="00FD7999" w:rsidRDefault="00FD7999" w:rsidP="00FD7999">
      <w:pPr>
        <w:pStyle w:val="732-20174"/>
        <w:rPr>
          <w:b/>
          <w:bCs/>
        </w:rPr>
      </w:pPr>
      <w:r w:rsidRPr="00FD7999">
        <w:rPr>
          <w:b/>
          <w:bCs/>
        </w:rPr>
        <w:t>3.4 Двойная буферизация (ДЗ.Е3)</w:t>
      </w:r>
    </w:p>
    <w:p w14:paraId="0E40C4F9" w14:textId="77777777" w:rsidR="00FD7999" w:rsidRPr="00FD7999" w:rsidRDefault="00FD7999" w:rsidP="00FD7999">
      <w:pPr>
        <w:pStyle w:val="732-20174"/>
        <w:numPr>
          <w:ilvl w:val="0"/>
          <w:numId w:val="14"/>
        </w:numPr>
      </w:pPr>
      <w:r w:rsidRPr="00FD7999">
        <w:t>Отрисовка ведётся в «задний буфер» (страница видеопамяти VGA), после чего содержимое буфера копируется на экран. Это устраняет мерцание и позволяет независимо управлять FPS и размером области вывода.</w:t>
      </w:r>
    </w:p>
    <w:p w14:paraId="5C41A966" w14:textId="65B903C8" w:rsidR="00FD7999" w:rsidRDefault="00FD7999">
      <w:pPr>
        <w:spacing w:after="160" w:line="259" w:lineRule="auto"/>
        <w:ind w:firstLine="0"/>
        <w:jc w:val="left"/>
        <w:rPr>
          <w:rFonts w:eastAsiaTheme="minorHAnsi" w:cstheme="minorBidi"/>
          <w:b/>
          <w:bCs/>
          <w:color w:val="000000" w:themeColor="text1"/>
          <w:kern w:val="2"/>
          <w:sz w:val="28"/>
          <w:szCs w:val="22"/>
          <w:lang w:eastAsia="en-US"/>
          <w14:ligatures w14:val="standardContextual"/>
        </w:rPr>
      </w:pPr>
      <w:r>
        <w:rPr>
          <w:b/>
          <w:bCs/>
        </w:rPr>
        <w:br w:type="page"/>
      </w:r>
    </w:p>
    <w:p w14:paraId="6ACDAF04" w14:textId="6B38BF52" w:rsidR="00FD7999" w:rsidRDefault="000C1AF7" w:rsidP="008B050F">
      <w:pPr>
        <w:pStyle w:val="732-20171"/>
      </w:pPr>
      <w:bookmarkStart w:id="6" w:name="_Toc242170853"/>
      <w:r>
        <w:lastRenderedPageBreak/>
        <w:t>Описание использованных средств</w:t>
      </w:r>
      <w:bookmarkEnd w:id="6"/>
    </w:p>
    <w:p w14:paraId="485FE622" w14:textId="1934F722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Язык программирования:</w:t>
      </w:r>
      <w:r w:rsidRPr="000C1AF7">
        <w:t xml:space="preserve"> </w:t>
      </w:r>
      <w:proofErr w:type="spellStart"/>
      <w:r w:rsidRPr="000C1AF7">
        <w:t>Turbo</w:t>
      </w:r>
      <w:proofErr w:type="spellEnd"/>
      <w:r w:rsidRPr="000C1AF7">
        <w:t xml:space="preserve"> </w:t>
      </w:r>
      <w:proofErr w:type="spellStart"/>
      <w:r w:rsidRPr="000C1AF7">
        <w:t>Assembler</w:t>
      </w:r>
      <w:proofErr w:type="spellEnd"/>
      <w:r w:rsidRPr="000C1AF7">
        <w:t xml:space="preserve"> (TASM).</w:t>
      </w:r>
    </w:p>
    <w:p w14:paraId="220C8537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Платформа:</w:t>
      </w:r>
      <w:r w:rsidRPr="000C1AF7">
        <w:t xml:space="preserve"> DOS 6.xx (</w:t>
      </w:r>
      <w:proofErr w:type="spellStart"/>
      <w:r w:rsidRPr="000C1AF7">
        <w:t>DosBox</w:t>
      </w:r>
      <w:proofErr w:type="spellEnd"/>
      <w:r w:rsidRPr="000C1AF7">
        <w:t>).</w:t>
      </w:r>
    </w:p>
    <w:p w14:paraId="555F40CF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Графический режим:</w:t>
      </w:r>
      <w:r w:rsidRPr="000C1AF7">
        <w:t xml:space="preserve"> VGA 13h (320×200, 256 цветов).</w:t>
      </w:r>
    </w:p>
    <w:p w14:paraId="42461705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Вывод графики:</w:t>
      </w:r>
      <w:r w:rsidRPr="000C1AF7">
        <w:t xml:space="preserve"> прерывания </w:t>
      </w:r>
      <w:proofErr w:type="spellStart"/>
      <w:r w:rsidRPr="000C1AF7">
        <w:t>int</w:t>
      </w:r>
      <w:proofErr w:type="spellEnd"/>
      <w:r w:rsidRPr="000C1AF7">
        <w:t xml:space="preserve"> 10h (установка режима), прямая запись в видеопамять A000h.</w:t>
      </w:r>
    </w:p>
    <w:p w14:paraId="15EE0225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Ввод:</w:t>
      </w:r>
      <w:r w:rsidRPr="000C1AF7">
        <w:t xml:space="preserve"> прерывания </w:t>
      </w:r>
      <w:proofErr w:type="spellStart"/>
      <w:r w:rsidRPr="000C1AF7">
        <w:t>int</w:t>
      </w:r>
      <w:proofErr w:type="spellEnd"/>
      <w:r w:rsidRPr="000C1AF7">
        <w:t xml:space="preserve"> 16h (клавиатура).</w:t>
      </w:r>
    </w:p>
    <w:p w14:paraId="66D50B6C" w14:textId="77777777" w:rsidR="000C1AF7" w:rsidRPr="000C1AF7" w:rsidRDefault="000C1AF7" w:rsidP="000C1AF7">
      <w:pPr>
        <w:pStyle w:val="732-20174"/>
        <w:numPr>
          <w:ilvl w:val="0"/>
          <w:numId w:val="16"/>
        </w:numPr>
      </w:pPr>
      <w:r w:rsidRPr="000C1AF7">
        <w:rPr>
          <w:b/>
          <w:bCs/>
        </w:rPr>
        <w:t>Таймер:</w:t>
      </w:r>
      <w:r w:rsidRPr="000C1AF7">
        <w:t xml:space="preserve"> прерывание </w:t>
      </w:r>
      <w:proofErr w:type="spellStart"/>
      <w:r w:rsidRPr="000C1AF7">
        <w:t>int</w:t>
      </w:r>
      <w:proofErr w:type="spellEnd"/>
      <w:r w:rsidRPr="000C1AF7">
        <w:t xml:space="preserve"> 15h, функция 86h (задержка).</w:t>
      </w:r>
    </w:p>
    <w:p w14:paraId="1624211A" w14:textId="77777777" w:rsidR="000C1AF7" w:rsidRPr="000C1AF7" w:rsidRDefault="000C1AF7" w:rsidP="000C1AF7">
      <w:pPr>
        <w:pStyle w:val="732-20174"/>
      </w:pPr>
      <w:r w:rsidRPr="000C1AF7">
        <w:t>Сторонние библиотеки не использовались.</w:t>
      </w:r>
    </w:p>
    <w:p w14:paraId="7B1093D0" w14:textId="7ADE2E74" w:rsidR="000C1AF7" w:rsidRDefault="000C1AF7" w:rsidP="000C1AF7">
      <w:pPr>
        <w:pStyle w:val="732-20174"/>
      </w:pPr>
    </w:p>
    <w:p w14:paraId="38A91951" w14:textId="4A3D17F6" w:rsidR="000C1AF7" w:rsidRDefault="000C1AF7" w:rsidP="000C1AF7">
      <w:pPr>
        <w:pStyle w:val="732-20174"/>
      </w:pPr>
    </w:p>
    <w:p w14:paraId="24CD028C" w14:textId="77777777" w:rsidR="000C1AF7" w:rsidRPr="000C1AF7" w:rsidRDefault="000C1AF7" w:rsidP="000C1AF7">
      <w:pPr>
        <w:pStyle w:val="732-20174"/>
      </w:pPr>
    </w:p>
    <w:p w14:paraId="443D3319" w14:textId="7246911D" w:rsidR="000C1AF7" w:rsidRDefault="000C1AF7" w:rsidP="008B050F">
      <w:pPr>
        <w:pStyle w:val="732-20171"/>
      </w:pPr>
      <w:bookmarkStart w:id="7" w:name="_Toc242170854"/>
      <w:r>
        <w:t>Описание функционала разработанного программного приложения</w:t>
      </w:r>
      <w:bookmarkEnd w:id="7"/>
    </w:p>
    <w:p w14:paraId="25D75CDD" w14:textId="0AA5D9A4" w:rsidR="000C1AF7" w:rsidRPr="000C1AF7" w:rsidRDefault="000C1AF7" w:rsidP="000C1AF7">
      <w:pPr>
        <w:pStyle w:val="732-20174"/>
        <w:rPr>
          <w:b/>
          <w:bCs/>
        </w:rPr>
      </w:pPr>
      <w:r w:rsidRPr="000C1AF7">
        <w:rPr>
          <w:b/>
          <w:bCs/>
        </w:rPr>
        <w:t>5.1 Структура программы</w:t>
      </w:r>
    </w:p>
    <w:p w14:paraId="521258F6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main</w:t>
      </w:r>
      <w:proofErr w:type="spellEnd"/>
      <w:r w:rsidRPr="000C1AF7">
        <w:t xml:space="preserve"> — точка входа, главный цикл.</w:t>
      </w:r>
    </w:p>
    <w:p w14:paraId="24EBA492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gfx_init</w:t>
      </w:r>
      <w:proofErr w:type="spellEnd"/>
      <w:r w:rsidRPr="000C1AF7">
        <w:t xml:space="preserve"> / </w:t>
      </w:r>
      <w:proofErr w:type="spellStart"/>
      <w:r w:rsidRPr="000C1AF7">
        <w:t>gfx_shutdown</w:t>
      </w:r>
      <w:proofErr w:type="spellEnd"/>
      <w:r w:rsidRPr="000C1AF7">
        <w:t xml:space="preserve"> — инициализация и завершение видеорежима.</w:t>
      </w:r>
    </w:p>
    <w:p w14:paraId="7F152849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handle_input</w:t>
      </w:r>
      <w:proofErr w:type="spellEnd"/>
      <w:r w:rsidRPr="000C1AF7">
        <w:t xml:space="preserve"> — обработка клавиатуры (выход, изменение FPS, размера области).</w:t>
      </w:r>
    </w:p>
    <w:p w14:paraId="69B78203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color_view</w:t>
      </w:r>
      <w:proofErr w:type="spellEnd"/>
      <w:r w:rsidRPr="000C1AF7">
        <w:t xml:space="preserve"> — перерисовка области вывода при изменении размера.</w:t>
      </w:r>
    </w:p>
    <w:p w14:paraId="400392EB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fill_rect</w:t>
      </w:r>
      <w:proofErr w:type="spellEnd"/>
      <w:r w:rsidRPr="000C1AF7">
        <w:t xml:space="preserve"> — заливка прямоугольной области.</w:t>
      </w:r>
    </w:p>
    <w:p w14:paraId="64281570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draw_triangle</w:t>
      </w:r>
      <w:proofErr w:type="spellEnd"/>
      <w:r w:rsidRPr="000C1AF7">
        <w:t xml:space="preserve"> — отрисовка треугольника.</w:t>
      </w:r>
    </w:p>
    <w:p w14:paraId="70CB623F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draw_line</w:t>
      </w:r>
      <w:proofErr w:type="spellEnd"/>
      <w:r w:rsidRPr="000C1AF7">
        <w:t xml:space="preserve"> — отрисовка линии (алгоритм </w:t>
      </w:r>
      <w:proofErr w:type="spellStart"/>
      <w:r w:rsidRPr="000C1AF7">
        <w:t>Брезенхэма</w:t>
      </w:r>
      <w:proofErr w:type="spellEnd"/>
      <w:r w:rsidRPr="000C1AF7">
        <w:t>).</w:t>
      </w:r>
    </w:p>
    <w:p w14:paraId="4584EEB1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update_body</w:t>
      </w:r>
      <w:proofErr w:type="spellEnd"/>
      <w:r w:rsidRPr="000C1AF7">
        <w:t xml:space="preserve"> — обновление физики (движение, поворот, вычисление вершин).</w:t>
      </w:r>
    </w:p>
    <w:p w14:paraId="17C5D40B" w14:textId="77777777" w:rsidR="000C1AF7" w:rsidRPr="000C1AF7" w:rsidRDefault="000C1AF7" w:rsidP="000C1AF7">
      <w:pPr>
        <w:pStyle w:val="732-20174"/>
        <w:numPr>
          <w:ilvl w:val="0"/>
          <w:numId w:val="17"/>
        </w:numPr>
      </w:pPr>
      <w:proofErr w:type="spellStart"/>
      <w:r w:rsidRPr="000C1AF7">
        <w:t>resolve_collision</w:t>
      </w:r>
      <w:proofErr w:type="spellEnd"/>
      <w:r w:rsidRPr="000C1AF7">
        <w:t xml:space="preserve"> — обработка столкновений с границами.</w:t>
      </w:r>
    </w:p>
    <w:p w14:paraId="1B647860" w14:textId="77777777" w:rsidR="000C1AF7" w:rsidRPr="000C1AF7" w:rsidRDefault="000C1AF7" w:rsidP="000C1AF7">
      <w:pPr>
        <w:pStyle w:val="732-20174"/>
        <w:rPr>
          <w:b/>
          <w:bCs/>
        </w:rPr>
      </w:pPr>
      <w:r w:rsidRPr="000C1AF7">
        <w:rPr>
          <w:b/>
          <w:bCs/>
        </w:rPr>
        <w:t>5.2 Структуры данных</w:t>
      </w:r>
    </w:p>
    <w:p w14:paraId="786AAE33" w14:textId="77777777" w:rsidR="000C1AF7" w:rsidRPr="000C1AF7" w:rsidRDefault="000C1AF7" w:rsidP="000C1AF7">
      <w:pPr>
        <w:pStyle w:val="732-20174"/>
        <w:numPr>
          <w:ilvl w:val="0"/>
          <w:numId w:val="18"/>
        </w:numPr>
      </w:pPr>
      <w:proofErr w:type="spellStart"/>
      <w:r w:rsidRPr="000C1AF7">
        <w:t>Triangle</w:t>
      </w:r>
      <w:proofErr w:type="spellEnd"/>
      <w:r w:rsidRPr="000C1AF7">
        <w:t xml:space="preserve"> — угол, приращение угла, сторона, координаты вершин.</w:t>
      </w:r>
    </w:p>
    <w:p w14:paraId="2FA9C4A1" w14:textId="77777777" w:rsidR="000C1AF7" w:rsidRPr="000C1AF7" w:rsidRDefault="000C1AF7" w:rsidP="000C1AF7">
      <w:pPr>
        <w:pStyle w:val="732-20174"/>
        <w:numPr>
          <w:ilvl w:val="0"/>
          <w:numId w:val="18"/>
        </w:numPr>
      </w:pPr>
      <w:proofErr w:type="spellStart"/>
      <w:r w:rsidRPr="000C1AF7">
        <w:t>Body</w:t>
      </w:r>
      <w:proofErr w:type="spellEnd"/>
      <w:r w:rsidRPr="000C1AF7">
        <w:t xml:space="preserve"> — треугольник, позиция, скорость, гравитация, импульс.</w:t>
      </w:r>
    </w:p>
    <w:p w14:paraId="1EE90FC2" w14:textId="77777777" w:rsidR="000C1AF7" w:rsidRPr="000C1AF7" w:rsidRDefault="000C1AF7" w:rsidP="000C1AF7">
      <w:pPr>
        <w:pStyle w:val="732-20174"/>
        <w:numPr>
          <w:ilvl w:val="0"/>
          <w:numId w:val="18"/>
        </w:numPr>
      </w:pPr>
      <w:proofErr w:type="spellStart"/>
      <w:r w:rsidRPr="000C1AF7">
        <w:t>Point</w:t>
      </w:r>
      <w:proofErr w:type="spellEnd"/>
      <w:r w:rsidRPr="000C1AF7">
        <w:t xml:space="preserve"> — координаты x, y.</w:t>
      </w:r>
    </w:p>
    <w:p w14:paraId="6E0E52F3" w14:textId="77777777" w:rsidR="000C1AF7" w:rsidRPr="000C1AF7" w:rsidRDefault="000C1AF7" w:rsidP="000C1AF7">
      <w:pPr>
        <w:pStyle w:val="732-20174"/>
        <w:rPr>
          <w:b/>
          <w:bCs/>
        </w:rPr>
      </w:pPr>
      <w:r w:rsidRPr="000C1AF7">
        <w:rPr>
          <w:b/>
          <w:bCs/>
        </w:rPr>
        <w:lastRenderedPageBreak/>
        <w:t>5.3 Основной рабочий цикл</w:t>
      </w:r>
    </w:p>
    <w:p w14:paraId="36912D70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Обработка ввода.</w:t>
      </w:r>
    </w:p>
    <w:p w14:paraId="7A88F095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Стирание предыдущего положения фигуры.</w:t>
      </w:r>
    </w:p>
    <w:p w14:paraId="72828E98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Обновление физики (движение, поворот, вычисление вершин).</w:t>
      </w:r>
    </w:p>
    <w:p w14:paraId="15A550D6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Отрисовка нового положения.</w:t>
      </w:r>
    </w:p>
    <w:p w14:paraId="021ADFB6" w14:textId="77777777" w:rsidR="000C1AF7" w:rsidRPr="000C1AF7" w:rsidRDefault="000C1AF7" w:rsidP="000C1AF7">
      <w:pPr>
        <w:pStyle w:val="732-20174"/>
        <w:numPr>
          <w:ilvl w:val="0"/>
          <w:numId w:val="19"/>
        </w:numPr>
      </w:pPr>
      <w:r w:rsidRPr="000C1AF7">
        <w:t>Задержка для поддержания заданного FPS.</w:t>
      </w:r>
    </w:p>
    <w:p w14:paraId="5C0504E9" w14:textId="77777777" w:rsidR="000C1AF7" w:rsidRPr="000C1AF7" w:rsidRDefault="000C1AF7" w:rsidP="000C1AF7">
      <w:pPr>
        <w:pStyle w:val="732-20174"/>
        <w:rPr>
          <w:b/>
          <w:bCs/>
        </w:rPr>
      </w:pPr>
      <w:r w:rsidRPr="000C1AF7">
        <w:rPr>
          <w:b/>
          <w:bCs/>
        </w:rPr>
        <w:t>5.4 Взаимодействие с пользователем</w:t>
      </w:r>
    </w:p>
    <w:p w14:paraId="479A368A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proofErr w:type="spellStart"/>
      <w:r w:rsidRPr="000C1AF7">
        <w:t>Esc</w:t>
      </w:r>
      <w:proofErr w:type="spellEnd"/>
      <w:r w:rsidRPr="000C1AF7">
        <w:t xml:space="preserve"> — выход.</w:t>
      </w:r>
    </w:p>
    <w:p w14:paraId="022B1917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r w:rsidRPr="000C1AF7">
        <w:t>+ / = — увеличение FPS.</w:t>
      </w:r>
    </w:p>
    <w:p w14:paraId="4A6E295F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r w:rsidRPr="000C1AF7">
        <w:t>- / _ — уменьшение FPS.</w:t>
      </w:r>
    </w:p>
    <w:p w14:paraId="7F360D2F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proofErr w:type="gramStart"/>
      <w:r w:rsidRPr="000C1AF7">
        <w:t>[ —</w:t>
      </w:r>
      <w:proofErr w:type="gramEnd"/>
      <w:r w:rsidRPr="000C1AF7">
        <w:t xml:space="preserve"> уменьшение области вывода.</w:t>
      </w:r>
    </w:p>
    <w:p w14:paraId="57A4B597" w14:textId="77777777" w:rsidR="000C1AF7" w:rsidRPr="000C1AF7" w:rsidRDefault="000C1AF7" w:rsidP="000C1AF7">
      <w:pPr>
        <w:pStyle w:val="732-20174"/>
        <w:numPr>
          <w:ilvl w:val="0"/>
          <w:numId w:val="20"/>
        </w:numPr>
      </w:pPr>
      <w:r w:rsidRPr="000C1AF7">
        <w:t>] — увеличение области вывода.</w:t>
      </w:r>
    </w:p>
    <w:p w14:paraId="183A0BD0" w14:textId="46C6D031" w:rsidR="000C1AF7" w:rsidRDefault="000C1AF7" w:rsidP="000C1AF7">
      <w:pPr>
        <w:pStyle w:val="732-20174"/>
      </w:pPr>
    </w:p>
    <w:p w14:paraId="011064E2" w14:textId="77777777" w:rsidR="000C1AF7" w:rsidRPr="000C1AF7" w:rsidRDefault="000C1AF7" w:rsidP="000C1AF7">
      <w:pPr>
        <w:pStyle w:val="732-20174"/>
      </w:pPr>
    </w:p>
    <w:p w14:paraId="32EC69A4" w14:textId="62814BFD" w:rsidR="000C1AF7" w:rsidRDefault="000C1AF7" w:rsidP="008B050F">
      <w:pPr>
        <w:pStyle w:val="732-20171"/>
      </w:pPr>
      <w:bookmarkStart w:id="8" w:name="_Toc242170855"/>
      <w:r>
        <w:t>Описание полученных результатов</w:t>
      </w:r>
      <w:bookmarkEnd w:id="8"/>
    </w:p>
    <w:p w14:paraId="271B5A94" w14:textId="7C851065" w:rsidR="000C1AF7" w:rsidRPr="000C1AF7" w:rsidRDefault="000C1AF7" w:rsidP="000C1AF7">
      <w:pPr>
        <w:pStyle w:val="732-20174"/>
      </w:pPr>
      <w:r w:rsidRPr="000C1AF7">
        <w:t>В ходе выполнения работы разработан программный модуль на TASM, реализующий:</w:t>
      </w:r>
    </w:p>
    <w:p w14:paraId="5F6EA4D9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динамическое отображение равностороннего треугольника;</w:t>
      </w:r>
    </w:p>
    <w:p w14:paraId="32B704CE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баллистическое движение с гравитацией и отскоком (ДЗ.В5);</w:t>
      </w:r>
    </w:p>
    <w:p w14:paraId="324022DC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постепенное вращение фигуры (ДЗ.Б1);</w:t>
      </w:r>
    </w:p>
    <w:p w14:paraId="61862B76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определение выхода за границы (ДЗ.А1);</w:t>
      </w:r>
    </w:p>
    <w:p w14:paraId="733E2A07" w14:textId="77777777" w:rsidR="000C1AF7" w:rsidRPr="000C1AF7" w:rsidRDefault="000C1AF7" w:rsidP="000C1AF7">
      <w:pPr>
        <w:pStyle w:val="732-20174"/>
        <w:numPr>
          <w:ilvl w:val="0"/>
          <w:numId w:val="21"/>
        </w:numPr>
      </w:pPr>
      <w:r w:rsidRPr="000C1AF7">
        <w:t>двойную буферизацию и управление FPS (ДЗ.Е3).</w:t>
      </w:r>
    </w:p>
    <w:p w14:paraId="32DF386B" w14:textId="77777777" w:rsidR="000C1AF7" w:rsidRPr="000C1AF7" w:rsidRDefault="000C1AF7" w:rsidP="000C1AF7">
      <w:pPr>
        <w:pStyle w:val="732-20174"/>
      </w:pPr>
      <w:r w:rsidRPr="000C1AF7">
        <w:rPr>
          <w:b/>
          <w:bCs/>
        </w:rPr>
        <w:t>Результаты исследований (ДЗ.Е3):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679"/>
        <w:gridCol w:w="1918"/>
        <w:gridCol w:w="2788"/>
        <w:gridCol w:w="3960"/>
      </w:tblGrid>
      <w:tr w:rsidR="000C1AF7" w:rsidRPr="000C1AF7" w14:paraId="38551514" w14:textId="77777777" w:rsidTr="000C1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42DAC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FPS</w:t>
            </w:r>
          </w:p>
        </w:tc>
        <w:tc>
          <w:tcPr>
            <w:tcW w:w="0" w:type="auto"/>
            <w:hideMark/>
          </w:tcPr>
          <w:p w14:paraId="41D9004B" w14:textId="77777777" w:rsidR="000C1AF7" w:rsidRPr="000C1AF7" w:rsidRDefault="000C1AF7" w:rsidP="000C1AF7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Размер области</w:t>
            </w:r>
          </w:p>
        </w:tc>
        <w:tc>
          <w:tcPr>
            <w:tcW w:w="0" w:type="auto"/>
            <w:hideMark/>
          </w:tcPr>
          <w:p w14:paraId="3CED0ACC" w14:textId="77777777" w:rsidR="000C1AF7" w:rsidRPr="000C1AF7" w:rsidRDefault="000C1AF7" w:rsidP="000C1AF7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Артефакты (исходный)</w:t>
            </w:r>
          </w:p>
        </w:tc>
        <w:tc>
          <w:tcPr>
            <w:tcW w:w="0" w:type="auto"/>
            <w:hideMark/>
          </w:tcPr>
          <w:p w14:paraId="6CC40DDF" w14:textId="77777777" w:rsidR="000C1AF7" w:rsidRPr="000C1AF7" w:rsidRDefault="000C1AF7" w:rsidP="000C1AF7">
            <w:pPr>
              <w:pStyle w:val="aff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Артефакты (оптимизированный)</w:t>
            </w:r>
          </w:p>
        </w:tc>
      </w:tr>
      <w:tr w:rsidR="000C1AF7" w:rsidRPr="000C1AF7" w14:paraId="0518F7A9" w14:textId="77777777" w:rsidTr="000C1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67DDA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30</w:t>
            </w:r>
          </w:p>
        </w:tc>
        <w:tc>
          <w:tcPr>
            <w:tcW w:w="0" w:type="auto"/>
            <w:hideMark/>
          </w:tcPr>
          <w:p w14:paraId="00E6E905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320×200</w:t>
            </w:r>
          </w:p>
        </w:tc>
        <w:tc>
          <w:tcPr>
            <w:tcW w:w="0" w:type="auto"/>
            <w:hideMark/>
          </w:tcPr>
          <w:p w14:paraId="3586099B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мерцание</w:t>
            </w:r>
          </w:p>
        </w:tc>
        <w:tc>
          <w:tcPr>
            <w:tcW w:w="0" w:type="auto"/>
            <w:hideMark/>
          </w:tcPr>
          <w:p w14:paraId="722B6044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  <w:tr w:rsidR="000C1AF7" w:rsidRPr="000C1AF7" w14:paraId="224E970E" w14:textId="77777777" w:rsidTr="000C1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E1B1B0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45</w:t>
            </w:r>
          </w:p>
        </w:tc>
        <w:tc>
          <w:tcPr>
            <w:tcW w:w="0" w:type="auto"/>
            <w:hideMark/>
          </w:tcPr>
          <w:p w14:paraId="526A759E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320×200</w:t>
            </w:r>
          </w:p>
        </w:tc>
        <w:tc>
          <w:tcPr>
            <w:tcW w:w="0" w:type="auto"/>
            <w:hideMark/>
          </w:tcPr>
          <w:p w14:paraId="592F0F94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мерцание</w:t>
            </w:r>
          </w:p>
        </w:tc>
        <w:tc>
          <w:tcPr>
            <w:tcW w:w="0" w:type="auto"/>
            <w:hideMark/>
          </w:tcPr>
          <w:p w14:paraId="7D759128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  <w:tr w:rsidR="000C1AF7" w:rsidRPr="000C1AF7" w14:paraId="5477B73E" w14:textId="77777777" w:rsidTr="000C1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5C0BD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60</w:t>
            </w:r>
          </w:p>
        </w:tc>
        <w:tc>
          <w:tcPr>
            <w:tcW w:w="0" w:type="auto"/>
            <w:hideMark/>
          </w:tcPr>
          <w:p w14:paraId="43BFE588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320×200</w:t>
            </w:r>
          </w:p>
        </w:tc>
        <w:tc>
          <w:tcPr>
            <w:tcW w:w="0" w:type="auto"/>
            <w:hideMark/>
          </w:tcPr>
          <w:p w14:paraId="33D56833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мерцание</w:t>
            </w:r>
          </w:p>
        </w:tc>
        <w:tc>
          <w:tcPr>
            <w:tcW w:w="0" w:type="auto"/>
            <w:hideMark/>
          </w:tcPr>
          <w:p w14:paraId="1D0B458B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  <w:tr w:rsidR="000C1AF7" w:rsidRPr="000C1AF7" w14:paraId="580B05BA" w14:textId="77777777" w:rsidTr="000C1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DA5E2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120</w:t>
            </w:r>
          </w:p>
        </w:tc>
        <w:tc>
          <w:tcPr>
            <w:tcW w:w="0" w:type="auto"/>
            <w:hideMark/>
          </w:tcPr>
          <w:p w14:paraId="79919934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320×200</w:t>
            </w:r>
          </w:p>
        </w:tc>
        <w:tc>
          <w:tcPr>
            <w:tcW w:w="0" w:type="auto"/>
            <w:hideMark/>
          </w:tcPr>
          <w:p w14:paraId="61AF5261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мерцание</w:t>
            </w:r>
          </w:p>
        </w:tc>
        <w:tc>
          <w:tcPr>
            <w:tcW w:w="0" w:type="auto"/>
            <w:hideMark/>
          </w:tcPr>
          <w:p w14:paraId="1DF8420F" w14:textId="77777777" w:rsidR="000C1AF7" w:rsidRPr="000C1AF7" w:rsidRDefault="000C1AF7" w:rsidP="000C1AF7">
            <w:pPr>
              <w:pStyle w:val="aff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  <w:tr w:rsidR="000C1AF7" w:rsidRPr="000C1AF7" w14:paraId="37C5F173" w14:textId="77777777" w:rsidTr="000C1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786F7" w14:textId="77777777" w:rsidR="000C1AF7" w:rsidRPr="000C1AF7" w:rsidRDefault="000C1AF7" w:rsidP="000C1AF7">
            <w:pPr>
              <w:pStyle w:val="aff9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60</w:t>
            </w:r>
          </w:p>
        </w:tc>
        <w:tc>
          <w:tcPr>
            <w:tcW w:w="0" w:type="auto"/>
            <w:hideMark/>
          </w:tcPr>
          <w:p w14:paraId="023175C5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160×100</w:t>
            </w:r>
          </w:p>
        </w:tc>
        <w:tc>
          <w:tcPr>
            <w:tcW w:w="0" w:type="auto"/>
            <w:hideMark/>
          </w:tcPr>
          <w:p w14:paraId="3E7FB758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неполная прорисовка</w:t>
            </w:r>
          </w:p>
        </w:tc>
        <w:tc>
          <w:tcPr>
            <w:tcW w:w="0" w:type="auto"/>
            <w:hideMark/>
          </w:tcPr>
          <w:p w14:paraId="44A98E53" w14:textId="77777777" w:rsidR="000C1AF7" w:rsidRPr="000C1AF7" w:rsidRDefault="000C1AF7" w:rsidP="000C1AF7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/>
              </w:rPr>
            </w:pPr>
            <w:r w:rsidRPr="000C1AF7">
              <w:rPr>
                <w:rFonts w:eastAsiaTheme="minorHAnsi"/>
              </w:rPr>
              <w:t>отсутствуют</w:t>
            </w:r>
          </w:p>
        </w:tc>
      </w:tr>
    </w:tbl>
    <w:p w14:paraId="3FCCA6D0" w14:textId="77777777" w:rsidR="000C1AF7" w:rsidRPr="000C1AF7" w:rsidRDefault="000C1AF7" w:rsidP="000C1AF7">
      <w:pPr>
        <w:pStyle w:val="732-20174"/>
      </w:pPr>
      <w:r w:rsidRPr="000C1AF7">
        <w:rPr>
          <w:b/>
          <w:bCs/>
        </w:rPr>
        <w:lastRenderedPageBreak/>
        <w:t>Вывод:</w:t>
      </w:r>
      <w:r w:rsidRPr="000C1AF7">
        <w:t xml:space="preserve"> применение двойной буферизации позволило устранить мерцание и неполную прорисовку, а также обеспечить независимое управление FPS и размером области вывода.</w:t>
      </w:r>
    </w:p>
    <w:p w14:paraId="154D0FF1" w14:textId="6EA505C4" w:rsidR="000C1AF7" w:rsidRDefault="000C1AF7" w:rsidP="000C1AF7">
      <w:pPr>
        <w:pStyle w:val="732-20174"/>
      </w:pPr>
    </w:p>
    <w:p w14:paraId="4BDB2FF5" w14:textId="32CB984E" w:rsidR="007A4176" w:rsidRDefault="007A4176" w:rsidP="000C1AF7">
      <w:pPr>
        <w:pStyle w:val="732-20174"/>
      </w:pPr>
    </w:p>
    <w:p w14:paraId="479EBB0E" w14:textId="77777777" w:rsidR="007A4176" w:rsidRPr="000C1AF7" w:rsidRDefault="007A4176" w:rsidP="000C1AF7">
      <w:pPr>
        <w:pStyle w:val="732-20174"/>
      </w:pPr>
    </w:p>
    <w:p w14:paraId="1EEC3164" w14:textId="30C47DB7" w:rsidR="007A4176" w:rsidRDefault="007A4176" w:rsidP="008B050F">
      <w:pPr>
        <w:pStyle w:val="732-20171"/>
      </w:pPr>
      <w:bookmarkStart w:id="9" w:name="_Toc242170856"/>
      <w:r>
        <w:t>Заключение</w:t>
      </w:r>
      <w:bookmarkEnd w:id="9"/>
    </w:p>
    <w:p w14:paraId="7D17A7E6" w14:textId="7CEE1731" w:rsidR="00F17AE5" w:rsidRDefault="007A4176" w:rsidP="007A4176">
      <w:pPr>
        <w:pStyle w:val="732-20174"/>
      </w:pPr>
      <w:r w:rsidRPr="007A4176">
        <w:t>В ходе лабораторной работы были освоены навыки разработки интерактивных графических приложений на языке ассемблера для платформы DOS. Реализованы все обязательные и дополнительные задачи варианта ИВ3. Программный модуль успешно функционирует, демонстрирует динамическое изменение графического содержимого и корректную обработку столкновений. Применение двойной буферизации позволило повысить качество отрисовки и устранить артефакты.</w:t>
      </w:r>
    </w:p>
    <w:p w14:paraId="54FCB04E" w14:textId="77777777" w:rsidR="00F17AE5" w:rsidRDefault="00F17AE5">
      <w:pPr>
        <w:spacing w:after="160" w:line="259" w:lineRule="auto"/>
        <w:ind w:firstLine="0"/>
        <w:jc w:val="left"/>
        <w:rPr>
          <w:rFonts w:eastAsiaTheme="minorHAnsi" w:cstheme="minorBidi"/>
          <w:color w:val="000000" w:themeColor="text1"/>
          <w:kern w:val="2"/>
          <w:sz w:val="28"/>
          <w:szCs w:val="22"/>
          <w:lang w:eastAsia="en-US"/>
          <w14:ligatures w14:val="standardContextual"/>
        </w:rPr>
      </w:pPr>
      <w:r>
        <w:br w:type="page"/>
      </w:r>
    </w:p>
    <w:p w14:paraId="4A9C70ED" w14:textId="7DBB5BF5" w:rsidR="007A4176" w:rsidRDefault="00C154A9" w:rsidP="00C154A9">
      <w:pPr>
        <w:pStyle w:val="a0"/>
      </w:pPr>
      <w:bookmarkStart w:id="10" w:name="_Toc242170857"/>
      <w:r>
        <w:lastRenderedPageBreak/>
        <w:t>Приложение (графический материал)</w:t>
      </w:r>
      <w:bookmarkEnd w:id="10"/>
    </w:p>
    <w:p w14:paraId="7FAE3864" w14:textId="09618D97" w:rsidR="00F17AE5" w:rsidRDefault="00F17AE5" w:rsidP="00F17AE5">
      <w:pPr>
        <w:pStyle w:val="732-20174"/>
      </w:pPr>
    </w:p>
    <w:p w14:paraId="771D76C1" w14:textId="77777777" w:rsidR="00F17AE5" w:rsidRDefault="00F17AE5" w:rsidP="00F17AE5">
      <w:pPr>
        <w:pStyle w:val="732-20174"/>
      </w:pPr>
      <w:r>
        <w:rPr>
          <w:noProof/>
        </w:rPr>
        <w:drawing>
          <wp:inline distT="0" distB="0" distL="0" distR="0" wp14:anchorId="70BC9896" wp14:editId="44CB7FCA">
            <wp:extent cx="4290060" cy="333849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2932" cy="334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9487" w14:textId="6583888B" w:rsidR="00F17AE5" w:rsidRPr="00F17AE5" w:rsidRDefault="00F17AE5" w:rsidP="00F17AE5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1</w:t>
        </w:r>
      </w:fldSimple>
      <w:r>
        <w:t xml:space="preserve"> -Треугольник прыгает по всему </w:t>
      </w:r>
      <w:r w:rsidR="00B01DFA">
        <w:t>окну</w:t>
      </w:r>
    </w:p>
    <w:p w14:paraId="7FE0EC7F" w14:textId="77777777" w:rsidR="00F17AE5" w:rsidRDefault="00F17AE5" w:rsidP="00F17AE5">
      <w:pPr>
        <w:pStyle w:val="732-20174"/>
      </w:pPr>
      <w:r>
        <w:rPr>
          <w:noProof/>
        </w:rPr>
        <w:drawing>
          <wp:inline distT="0" distB="0" distL="0" distR="0" wp14:anchorId="497184B7" wp14:editId="13B5946B">
            <wp:extent cx="4297328" cy="3368040"/>
            <wp:effectExtent l="0" t="0" r="825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3118" cy="338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8D45" w14:textId="20504839" w:rsidR="00F17AE5" w:rsidRDefault="00F17AE5" w:rsidP="00F17AE5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2</w:t>
        </w:r>
      </w:fldSimple>
      <w:r>
        <w:t xml:space="preserve"> – С помощью клавиш уменьшили</w:t>
      </w:r>
      <w:r w:rsidR="00A557C6">
        <w:t xml:space="preserve"> края</w:t>
      </w:r>
      <w:r>
        <w:t xml:space="preserve">, где может находится </w:t>
      </w:r>
      <w:r w:rsidR="00E86EDE">
        <w:t>треугольник</w:t>
      </w:r>
    </w:p>
    <w:p w14:paraId="74D10633" w14:textId="1A9D79B0" w:rsidR="003855DF" w:rsidRDefault="00E86EDE" w:rsidP="003855DF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FA0119" wp14:editId="55257F9C">
            <wp:extent cx="3817620" cy="74218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9DF9" w14:textId="7524806F" w:rsidR="003855DF" w:rsidRDefault="003855DF" w:rsidP="003855DF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3</w:t>
        </w:r>
      </w:fldSimple>
      <w:r>
        <w:t xml:space="preserve"> Главная функция</w:t>
      </w:r>
    </w:p>
    <w:p w14:paraId="1CEBBC80" w14:textId="4CD54F94" w:rsidR="003855DF" w:rsidRDefault="00E86EDE" w:rsidP="003855DF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F4001B" wp14:editId="258A09F3">
            <wp:extent cx="3172498" cy="7368540"/>
            <wp:effectExtent l="0" t="0" r="889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060" cy="739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3E17" w14:textId="06BE24A1" w:rsidR="003855DF" w:rsidRDefault="003855DF" w:rsidP="003855DF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4</w:t>
        </w:r>
      </w:fldSimple>
      <w:r>
        <w:t xml:space="preserve"> Функция отрисовки линии</w:t>
      </w:r>
    </w:p>
    <w:p w14:paraId="5F6F0C97" w14:textId="4DDB83EE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559680" wp14:editId="136CBEAC">
            <wp:extent cx="4145280" cy="850392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850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ED9F" w14:textId="6D9F82D5" w:rsidR="004C4257" w:rsidRDefault="004C4257" w:rsidP="004C4257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5</w:t>
        </w:r>
      </w:fldSimple>
      <w:r w:rsidR="00F142C5">
        <w:t xml:space="preserve"> Заполнение прямоугольника цветом</w:t>
      </w:r>
    </w:p>
    <w:p w14:paraId="4A2AD3E0" w14:textId="16E8C8F9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76C191" wp14:editId="16EB34F1">
            <wp:extent cx="2522800" cy="82143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118" cy="826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191B" w14:textId="70E2240C" w:rsidR="004C4257" w:rsidRDefault="004C4257" w:rsidP="004C4257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6</w:t>
        </w:r>
      </w:fldSimple>
      <w:r w:rsidR="003107E7">
        <w:t xml:space="preserve"> </w:t>
      </w:r>
      <w:r w:rsidR="00E86EDE">
        <w:t>Очистка экрана</w:t>
      </w:r>
    </w:p>
    <w:p w14:paraId="35391BA6" w14:textId="1EE6456C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243E61" wp14:editId="61A210CB">
            <wp:extent cx="3745965" cy="8104505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052" cy="813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7D61" w14:textId="12FA473B" w:rsidR="004C4257" w:rsidRDefault="004C4257" w:rsidP="004C4257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7</w:t>
        </w:r>
      </w:fldSimple>
      <w:r w:rsidR="00E86EDE">
        <w:rPr>
          <w:noProof/>
        </w:rPr>
        <w:t xml:space="preserve"> Разрешение</w:t>
      </w:r>
      <w:r w:rsidR="003107E7">
        <w:t xml:space="preserve"> </w:t>
      </w:r>
      <w:proofErr w:type="spellStart"/>
      <w:r w:rsidR="003107E7">
        <w:t>колизий</w:t>
      </w:r>
      <w:proofErr w:type="spellEnd"/>
    </w:p>
    <w:p w14:paraId="377DC113" w14:textId="4B7A4945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B8AE56" wp14:editId="49E40400">
            <wp:extent cx="4754880" cy="647700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C8D8" w14:textId="42E4B2C1" w:rsidR="004C4257" w:rsidRDefault="004C4257" w:rsidP="004C4257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8</w:t>
        </w:r>
      </w:fldSimple>
      <w:r>
        <w:t xml:space="preserve"> Функция рисования тр</w:t>
      </w:r>
      <w:r w:rsidR="00E86EDE">
        <w:t>е</w:t>
      </w:r>
      <w:r>
        <w:t>угольника</w:t>
      </w:r>
    </w:p>
    <w:p w14:paraId="0663ADAE" w14:textId="7FC3F811" w:rsidR="004C4257" w:rsidRDefault="00E86EDE" w:rsidP="004C4257">
      <w:pPr>
        <w:keepNext/>
        <w:spacing w:after="160"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D83F7C1" wp14:editId="7B1C17A4">
            <wp:extent cx="4297680" cy="7010400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BE59" w14:textId="77082AFA" w:rsidR="003855DF" w:rsidRDefault="004C4257" w:rsidP="004C4257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9</w:t>
        </w:r>
      </w:fldSimple>
      <w:r>
        <w:t xml:space="preserve"> Функция вычисления вершин треугольника по углу</w:t>
      </w:r>
    </w:p>
    <w:p w14:paraId="27483C94" w14:textId="77777777" w:rsidR="00E86EDE" w:rsidRDefault="00F17AE5" w:rsidP="00E86EDE">
      <w:pPr>
        <w:keepNext/>
        <w:spacing w:after="160" w:line="259" w:lineRule="auto"/>
        <w:ind w:firstLine="0"/>
        <w:jc w:val="center"/>
      </w:pPr>
      <w:r>
        <w:br w:type="page"/>
      </w:r>
      <w:r w:rsidR="00E86EDE">
        <w:rPr>
          <w:noProof/>
        </w:rPr>
        <w:lastRenderedPageBreak/>
        <w:drawing>
          <wp:inline distT="0" distB="0" distL="0" distR="0" wp14:anchorId="68D7C3D3" wp14:editId="1E8834EB">
            <wp:extent cx="4059319" cy="746633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594" cy="74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455F" w14:textId="042EAB81" w:rsidR="00F17AE5" w:rsidRDefault="00E86EDE" w:rsidP="00E86EDE">
      <w:pPr>
        <w:pStyle w:val="afd"/>
        <w:jc w:val="center"/>
      </w:pPr>
      <w:r>
        <w:t xml:space="preserve">Рисунок </w:t>
      </w:r>
      <w:fldSimple w:instr=" SEQ Рисунок \* ARABIC ">
        <w:r w:rsidR="002F3351">
          <w:rPr>
            <w:noProof/>
          </w:rPr>
          <w:t>10</w:t>
        </w:r>
      </w:fldSimple>
      <w:r>
        <w:t xml:space="preserve"> Обработка ввода</w:t>
      </w:r>
    </w:p>
    <w:p w14:paraId="42F4FE8A" w14:textId="7E2185F4" w:rsidR="004546C4" w:rsidRDefault="00E91C18" w:rsidP="00E91C18">
      <w:pPr>
        <w:pStyle w:val="a0"/>
      </w:pPr>
      <w:bookmarkStart w:id="11" w:name="_Toc242170858"/>
      <w:r>
        <w:lastRenderedPageBreak/>
        <w:t>Приложение (листинг)</w:t>
      </w:r>
      <w:bookmarkEnd w:id="11"/>
    </w:p>
    <w:p w14:paraId="21D92CA3" w14:textId="0603DAF6" w:rsidR="00450FC2" w:rsidRPr="00E91C18" w:rsidRDefault="00E91C18" w:rsidP="00450FC2">
      <w:pPr>
        <w:pStyle w:val="732-20174"/>
        <w:rPr>
          <w:lang w:val="en-US"/>
        </w:rPr>
      </w:pPr>
      <w:r>
        <w:rPr>
          <w:lang w:val="en-US"/>
        </w:rPr>
        <w:t>Tri.asm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A2AFE" w:rsidRPr="00857968" w14:paraId="0F167164" w14:textId="77777777" w:rsidTr="00055527">
        <w:tc>
          <w:tcPr>
            <w:tcW w:w="9345" w:type="dxa"/>
          </w:tcPr>
          <w:p w14:paraId="04EA97B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.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model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small</w:t>
            </w:r>
            <w:proofErr w:type="spellEnd"/>
          </w:p>
          <w:p w14:paraId="36CC09F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.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stack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100h</w:t>
            </w:r>
          </w:p>
          <w:p w14:paraId="4CA766E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4D2396C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695BB7C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КОНСТАНТЫ</w:t>
            </w:r>
          </w:p>
          <w:p w14:paraId="7EA6B15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5BEF86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0F0488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Экран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3C05753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SCREEN_W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320</w:t>
            </w:r>
          </w:p>
          <w:p w14:paraId="386F852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SCREEN_H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200</w:t>
            </w:r>
          </w:p>
          <w:p w14:paraId="2953AA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09B02EE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Цвета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470467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BLACK  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0EF8F9F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WHITE  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15</w:t>
            </w:r>
          </w:p>
          <w:p w14:paraId="0099F65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2D8BFB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Смещения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Triangle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6E4BFC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TRI_ANGLE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74134A5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TRI_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DANGLE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</w:t>
            </w:r>
          </w:p>
          <w:p w14:paraId="231812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TRI_SIDE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4</w:t>
            </w:r>
          </w:p>
          <w:p w14:paraId="6D9AB26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TRI_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POINTS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6</w:t>
            </w:r>
          </w:p>
          <w:p w14:paraId="62BC503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TRI_SIZE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18</w:t>
            </w:r>
          </w:p>
          <w:p w14:paraId="6D5D826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375F928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Смещения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Body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68848C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BODY_TRI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400812B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BODY_POS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18</w:t>
            </w:r>
          </w:p>
          <w:p w14:paraId="10C3942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BODY_VEL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22</w:t>
            </w:r>
          </w:p>
          <w:p w14:paraId="3A18996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BODY_G  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26</w:t>
            </w:r>
          </w:p>
          <w:p w14:paraId="5CC1E57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BODY_IMPULSE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28</w:t>
            </w:r>
          </w:p>
          <w:p w14:paraId="158C4F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BODY_SIZE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30</w:t>
            </w:r>
          </w:p>
          <w:p w14:paraId="42C87E3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209E365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Смещения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Point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709814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PT_X  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1544472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PT_Y  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</w:t>
            </w:r>
          </w:p>
          <w:p w14:paraId="77696BA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PT_SIZE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equ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4</w:t>
            </w:r>
          </w:p>
          <w:p w14:paraId="22545F2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19D43C7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7E2018A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СЕГМЕНТ ДАННЫХ (инициализированные данные)</w:t>
            </w:r>
          </w:p>
          <w:p w14:paraId="305FFD0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6D7A5DA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0A67389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_DATA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SEGMENT</w:t>
            </w:r>
          </w:p>
          <w:p w14:paraId="34F2D4C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62DA44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Простые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переменные </w:t>
            </w:r>
          </w:p>
          <w:p w14:paraId="6A8AF99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320</w:t>
            </w:r>
          </w:p>
          <w:p w14:paraId="70952EC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320</w:t>
            </w:r>
          </w:p>
          <w:p w14:paraId="262F7E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200</w:t>
            </w:r>
          </w:p>
          <w:p w14:paraId="070F0D4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200</w:t>
            </w:r>
          </w:p>
          <w:p w14:paraId="677C1FD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fps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60</w:t>
            </w:r>
          </w:p>
          <w:p w14:paraId="1FDDB7B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17DEE8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Видеопамять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far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-указатель) </w:t>
            </w:r>
          </w:p>
          <w:p w14:paraId="5D9A1A4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</w:t>
            </w:r>
          </w:p>
          <w:p w14:paraId="7BEEAA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0A000h</w:t>
            </w:r>
          </w:p>
          <w:p w14:paraId="0E2002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7CFDFF6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Body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(сразу с начальными значениями) </w:t>
            </w:r>
          </w:p>
          <w:p w14:paraId="373C0FB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body  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LABEL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;CS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unreachable from current segment</w:t>
            </w:r>
          </w:p>
          <w:p w14:paraId="163314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Triangle (18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байт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):</w:t>
            </w:r>
          </w:p>
          <w:p w14:paraId="40A56C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tri.angle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0</w:t>
            </w:r>
          </w:p>
          <w:p w14:paraId="255298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tri.dangle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10</w:t>
            </w:r>
          </w:p>
          <w:p w14:paraId="6CBCAC1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tri.side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20</w:t>
            </w:r>
          </w:p>
          <w:p w14:paraId="1D23C4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points[0].x, .y</w:t>
            </w:r>
          </w:p>
          <w:p w14:paraId="0043C3D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points[1].x, .y</w:t>
            </w:r>
          </w:p>
          <w:p w14:paraId="42BC4D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points[2].x, .y</w:t>
            </w:r>
          </w:p>
          <w:p w14:paraId="4CEF0A3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Point pos (4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байта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):</w:t>
            </w:r>
          </w:p>
          <w:p w14:paraId="09670C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160</w:t>
            </w:r>
          </w:p>
          <w:p w14:paraId="51520A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100</w:t>
            </w:r>
          </w:p>
          <w:p w14:paraId="5363EBD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Point vel (4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байта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):</w:t>
            </w:r>
          </w:p>
          <w:p w14:paraId="3B5CA7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vel.x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2</w:t>
            </w:r>
          </w:p>
          <w:p w14:paraId="6C8AED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vel.y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-3</w:t>
            </w:r>
          </w:p>
          <w:p w14:paraId="28D62C0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g, impulse:</w:t>
            </w:r>
          </w:p>
          <w:p w14:paraId="3B63284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g = 1</w:t>
            </w:r>
          </w:p>
          <w:p w14:paraId="660C5C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impulse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1</w:t>
            </w:r>
          </w:p>
          <w:p w14:paraId="03462D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3648FF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Таблица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синусов (256 слов) </w:t>
            </w:r>
          </w:p>
          <w:p w14:paraId="298BCE2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LABEL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</w:p>
          <w:p w14:paraId="736F65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44</w:t>
            </w:r>
          </w:p>
          <w:p w14:paraId="1387BC7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74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92</w:t>
            </w:r>
          </w:p>
          <w:p w14:paraId="595514E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115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137</w:t>
            </w:r>
          </w:p>
          <w:p w14:paraId="300F408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176</w:t>
            </w:r>
          </w:p>
          <w:p w14:paraId="542A47E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209</w:t>
            </w:r>
          </w:p>
          <w:p w14:paraId="7514C4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234</w:t>
            </w:r>
          </w:p>
          <w:p w14:paraId="38B218D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250</w:t>
            </w:r>
          </w:p>
          <w:p w14:paraId="236FBC2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</w:p>
          <w:p w14:paraId="1092326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252</w:t>
            </w:r>
          </w:p>
          <w:p w14:paraId="53A3AA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239</w:t>
            </w:r>
          </w:p>
          <w:p w14:paraId="48BD980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216</w:t>
            </w:r>
          </w:p>
          <w:p w14:paraId="2C7DBF6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185</w:t>
            </w:r>
          </w:p>
          <w:p w14:paraId="6F238B4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147</w:t>
            </w:r>
          </w:p>
          <w:p w14:paraId="41A2447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115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104</w:t>
            </w:r>
          </w:p>
          <w:p w14:paraId="0929227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74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56</w:t>
            </w:r>
          </w:p>
          <w:p w14:paraId="0A1CAAB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</w:t>
            </w:r>
          </w:p>
          <w:p w14:paraId="08CD124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44</w:t>
            </w:r>
          </w:p>
          <w:p w14:paraId="3E422C2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74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92</w:t>
            </w:r>
          </w:p>
          <w:p w14:paraId="0BA53E5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115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137</w:t>
            </w:r>
          </w:p>
          <w:p w14:paraId="5D549B5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176</w:t>
            </w:r>
          </w:p>
          <w:p w14:paraId="11D74FD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209</w:t>
            </w:r>
          </w:p>
          <w:p w14:paraId="0C1F982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234</w:t>
            </w:r>
          </w:p>
          <w:p w14:paraId="331D7D0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250</w:t>
            </w:r>
          </w:p>
          <w:p w14:paraId="0D51E2A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</w:p>
          <w:p w14:paraId="19714F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252</w:t>
            </w:r>
          </w:p>
          <w:p w14:paraId="2B140B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241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239</w:t>
            </w:r>
          </w:p>
          <w:p w14:paraId="3B08C24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222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216</w:t>
            </w:r>
          </w:p>
          <w:p w14:paraId="5A12D74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201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193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185</w:t>
            </w:r>
          </w:p>
          <w:p w14:paraId="1FDA317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181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171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147</w:t>
            </w:r>
          </w:p>
          <w:p w14:paraId="10A948B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137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132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121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115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104</w:t>
            </w:r>
          </w:p>
          <w:p w14:paraId="4956CF0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92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74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56</w:t>
            </w:r>
          </w:p>
          <w:p w14:paraId="2250E46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50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44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38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31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19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13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6</w:t>
            </w:r>
          </w:p>
          <w:p w14:paraId="145751B6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74E664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Переменные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которые не нужно инициализировать </w:t>
            </w:r>
          </w:p>
          <w:p w14:paraId="459BCB2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?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радиус описанной окружности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fixed-point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)</w:t>
            </w:r>
          </w:p>
          <w:p w14:paraId="04CDAB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текущий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угол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(0..255)</w:t>
            </w:r>
          </w:p>
          <w:p w14:paraId="614885B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?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индекс в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для текущей вершины</w:t>
            </w:r>
          </w:p>
          <w:p w14:paraId="363FDF8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для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resolve_collision</w:t>
            </w:r>
            <w:proofErr w:type="spellEnd"/>
          </w:p>
          <w:p w14:paraId="4B6E400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</w:p>
          <w:p w14:paraId="5F9A9F5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49E0785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4374AA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6DCAFE2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для функций разных</w:t>
            </w:r>
          </w:p>
          <w:p w14:paraId="1F8413C7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x    </w:t>
            </w:r>
            <w:proofErr w:type="spellStart"/>
            <w:proofErr w:type="gramStart"/>
            <w:r w:rsidRPr="00562030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28F7806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y    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3A05B15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x0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0771C3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x1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3275589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y0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5AD3C93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y1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09DACC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col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29F25F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для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5257DE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0FFC93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67ADAD6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0CE2FE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  <w:proofErr w:type="gramEnd"/>
          </w:p>
          <w:p w14:paraId="7B4093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</w:t>
            </w:r>
          </w:p>
          <w:p w14:paraId="77789BA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для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color view</w:t>
            </w:r>
          </w:p>
          <w:p w14:paraId="68F94A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tl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?, ?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x, y</w:t>
            </w:r>
          </w:p>
          <w:p w14:paraId="3EA3B7E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br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dw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?, ?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x, y</w:t>
            </w:r>
          </w:p>
          <w:p w14:paraId="29D2C32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596804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_DATA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ENDS</w:t>
            </w:r>
          </w:p>
          <w:p w14:paraId="49C3B89F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48E98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D8255C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СЕГМЕНТ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КОДА</w:t>
            </w:r>
          </w:p>
          <w:p w14:paraId="2C21350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0FBBB1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446072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_TEXT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SEGMENT</w:t>
            </w:r>
          </w:p>
          <w:p w14:paraId="2D8D1E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ASSUME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CS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:_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TEXT,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DS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:_DATA</w:t>
            </w:r>
          </w:p>
          <w:p w14:paraId="19E3DB85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5693B8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Точка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входа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</w:p>
          <w:p w14:paraId="411CBAE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main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063BE1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_DATA</w:t>
            </w:r>
          </w:p>
          <w:p w14:paraId="424B94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ds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88F1F31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Инициализация</w:t>
            </w:r>
            <w:proofErr w:type="gramEnd"/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видеорежима</w:t>
            </w:r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55AC948F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</w:t>
            </w:r>
            <w:proofErr w:type="spellEnd"/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_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init</w:t>
            </w:r>
            <w:proofErr w:type="spellEnd"/>
          </w:p>
          <w:p w14:paraId="58CC1228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27E16B10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gramStart"/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Главный</w:t>
            </w:r>
            <w:proofErr w:type="gramEnd"/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цикл</w:t>
            </w:r>
            <w:r w:rsidRPr="00562030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0DD5192F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main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_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loop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</w:t>
            </w:r>
          </w:p>
          <w:p w14:paraId="4333E7C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handle_input</w:t>
            </w:r>
            <w:proofErr w:type="spellEnd"/>
          </w:p>
          <w:p w14:paraId="394FB6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test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если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0 —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выход</w:t>
            </w:r>
          </w:p>
          <w:p w14:paraId="422B6E0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main_exit</w:t>
            </w:r>
            <w:proofErr w:type="spellEnd"/>
          </w:p>
          <w:p w14:paraId="172A1C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BLACK</w:t>
            </w:r>
          </w:p>
          <w:p w14:paraId="4584E57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triangle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стираем</w:t>
            </w:r>
          </w:p>
          <w:p w14:paraId="1662EB4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update_body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обновляем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физику</w:t>
            </w:r>
          </w:p>
          <w:p w14:paraId="6BE8EA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WHITE</w:t>
            </w:r>
          </w:p>
          <w:p w14:paraId="61816C3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triangle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рисуем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</w:p>
          <w:p w14:paraId="3D2125A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BAEC0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Задержка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</w:p>
          <w:p w14:paraId="3A209A1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1000</w:t>
            </w:r>
          </w:p>
          <w:p w14:paraId="0FC4F1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xor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117CFF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div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мс</w:t>
            </w:r>
            <w:proofErr w:type="spellEnd"/>
          </w:p>
          <w:p w14:paraId="036FC8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1000</w:t>
            </w:r>
          </w:p>
          <w:p w14:paraId="725A78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dx:ax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мкс</w:t>
            </w:r>
            <w:proofErr w:type="spellEnd"/>
          </w:p>
          <w:p w14:paraId="13D1C30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7132B80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1CAED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ah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86h</w:t>
            </w:r>
          </w:p>
          <w:p w14:paraId="2100D6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15</w:t>
            </w:r>
            <w:proofErr w:type="gramEnd"/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h</w:t>
            </w:r>
          </w:p>
          <w:p w14:paraId="382B7B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71AC6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main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_loop</w:t>
            </w:r>
            <w:proofErr w:type="spellEnd"/>
          </w:p>
          <w:p w14:paraId="593B47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231BA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main_exit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8D866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gfx_shutdown</w:t>
            </w:r>
            <w:proofErr w:type="spellEnd"/>
          </w:p>
          <w:p w14:paraId="00E0108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EE75D25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Выход</w:t>
            </w:r>
            <w:proofErr w:type="gramEnd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DOS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7CED1434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3855DF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4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C</w:t>
            </w:r>
            <w:r w:rsidRPr="003855DF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00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h</w:t>
            </w:r>
          </w:p>
          <w:p w14:paraId="2E2D0A5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21</w:t>
            </w:r>
            <w:proofErr w:type="gramEnd"/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h</w:t>
            </w:r>
          </w:p>
          <w:p w14:paraId="10F255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BCC4A9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main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275697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FF1057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C6B61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void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gfx_init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(void)</w:t>
            </w:r>
          </w:p>
          <w:p w14:paraId="5E82793C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Устанавливает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VGA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режим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13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h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(320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200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256)</w:t>
            </w:r>
          </w:p>
          <w:p w14:paraId="4E71CD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Инициализирует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vram_seg</w:t>
            </w:r>
            <w:proofErr w:type="spellEnd"/>
          </w:p>
          <w:p w14:paraId="7EF258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32462E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gfx_init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496396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Установить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видеорежим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13h </w:t>
            </w:r>
          </w:p>
          <w:p w14:paraId="0C824A8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0013h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ah = 00h (set video mode), al = 13h (320x200x256)</w:t>
            </w:r>
          </w:p>
          <w:p w14:paraId="7D72B4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int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10h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вызов BIOS</w:t>
            </w:r>
          </w:p>
          <w:p w14:paraId="347BC6D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 Инициализировать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vram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</w:p>
          <w:p w14:paraId="0B87EA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offset = 0</w:t>
            </w:r>
          </w:p>
          <w:p w14:paraId="782B5E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0A000</w:t>
            </w:r>
            <w:proofErr w:type="gramStart"/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segment = A000h</w:t>
            </w:r>
          </w:p>
          <w:p w14:paraId="32CF63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</w:p>
          <w:p w14:paraId="5934D0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gfx_init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5A23D9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57B94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3C6AC9F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void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gfx_shutdown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(void)</w:t>
            </w:r>
          </w:p>
          <w:p w14:paraId="67D3741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Возвращает текстовый режим 03h</w:t>
            </w:r>
          </w:p>
          <w:p w14:paraId="361911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7AC3832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gfx_shutdown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</w:rPr>
              <w:t>proc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near</w:t>
            </w:r>
            <w:proofErr w:type="spellEnd"/>
          </w:p>
          <w:p w14:paraId="398C22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Вернуть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текстовый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режим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</w:p>
          <w:p w14:paraId="5009CCA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0003h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ah = 00h (set video mode), al = 03h (text mode)</w:t>
            </w:r>
          </w:p>
          <w:p w14:paraId="22FC3A3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10h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вызов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BIOS</w:t>
            </w:r>
          </w:p>
          <w:p w14:paraId="415248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</w:p>
          <w:p w14:paraId="0CAA3A7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gfx_shutdown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79915C5D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8914F0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599181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lastRenderedPageBreak/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handle_input</w:t>
            </w:r>
            <w:proofErr w:type="spellEnd"/>
          </w:p>
          <w:p w14:paraId="3E12C02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 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выход: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1 — продолжить, 0 — выход</w:t>
            </w:r>
          </w:p>
          <w:p w14:paraId="7063503E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============================================================</w:t>
            </w:r>
          </w:p>
          <w:p w14:paraId="2D0A48D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handle_input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7E98622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kbhit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? ---</w:t>
            </w:r>
          </w:p>
          <w:p w14:paraId="36FA3F0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ah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01h</w:t>
            </w:r>
          </w:p>
          <w:p w14:paraId="395170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</w:t>
            </w:r>
            <w:proofErr w:type="gramEnd"/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h</w:t>
            </w:r>
          </w:p>
          <w:p w14:paraId="0465E5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ZF=1 →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нет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нажатия</w:t>
            </w:r>
          </w:p>
          <w:p w14:paraId="5412E8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4683FE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getch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---</w:t>
            </w:r>
          </w:p>
          <w:p w14:paraId="5E6842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xor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ah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ah</w:t>
            </w:r>
          </w:p>
          <w:p w14:paraId="60D6BF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16</w:t>
            </w:r>
            <w:proofErr w:type="gramEnd"/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al = ASCII, ah = scan</w:t>
            </w:r>
          </w:p>
          <w:p w14:paraId="29818C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9E6BA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27</w:t>
            </w:r>
          </w:p>
          <w:p w14:paraId="53898F3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hi_exit</w:t>
            </w:r>
            <w:proofErr w:type="spellEnd"/>
          </w:p>
          <w:p w14:paraId="5F47A7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B0196A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'+'</w:t>
            </w:r>
          </w:p>
          <w:p w14:paraId="66FE161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hi_fps_up</w:t>
            </w:r>
            <w:proofErr w:type="spellEnd"/>
          </w:p>
          <w:p w14:paraId="3CA1F6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'='</w:t>
            </w:r>
          </w:p>
          <w:p w14:paraId="2C6923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hi_fps_up</w:t>
            </w:r>
            <w:proofErr w:type="spellEnd"/>
          </w:p>
          <w:p w14:paraId="587334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6C1EA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'-'</w:t>
            </w:r>
          </w:p>
          <w:p w14:paraId="685C3C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hi_fps_dn</w:t>
            </w:r>
            <w:proofErr w:type="spellEnd"/>
          </w:p>
          <w:p w14:paraId="357BDD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'_'</w:t>
            </w:r>
          </w:p>
          <w:p w14:paraId="6BE7F9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hi_fps_dn</w:t>
            </w:r>
            <w:proofErr w:type="spellEnd"/>
          </w:p>
          <w:p w14:paraId="3D6220D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8938EF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'['</w:t>
            </w:r>
          </w:p>
          <w:p w14:paraId="4FE1251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hi_shrink</w:t>
            </w:r>
            <w:proofErr w:type="spellEnd"/>
          </w:p>
          <w:p w14:paraId="0B5827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FE9FB7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2AA198"/>
                <w:sz w:val="24"/>
                <w:szCs w:val="24"/>
                <w:lang w:val="en-US"/>
              </w:rPr>
              <w:t>']'</w:t>
            </w:r>
          </w:p>
          <w:p w14:paraId="5E61BDC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hi_grow</w:t>
            </w:r>
            <w:proofErr w:type="spellEnd"/>
          </w:p>
          <w:p w14:paraId="66BB680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E93508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_cont</w:t>
            </w:r>
            <w:proofErr w:type="spellEnd"/>
          </w:p>
          <w:p w14:paraId="34851F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212ED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5B232A4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hi_fps_up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F1AA5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300</w:t>
            </w:r>
          </w:p>
          <w:p w14:paraId="6C40EF4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_cont</w:t>
            </w:r>
            <w:proofErr w:type="spellEnd"/>
          </w:p>
          <w:p w14:paraId="1227FE3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60</w:t>
            </w:r>
          </w:p>
          <w:p w14:paraId="235036D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_cont</w:t>
            </w:r>
            <w:proofErr w:type="spellEnd"/>
          </w:p>
          <w:p w14:paraId="575556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FD929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491E374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hi_fps_dn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73AED4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30</w:t>
            </w:r>
          </w:p>
          <w:p w14:paraId="1AAD21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_cont</w:t>
            </w:r>
            <w:proofErr w:type="spellEnd"/>
          </w:p>
          <w:p w14:paraId="7EDA816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[fps],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30</w:t>
            </w:r>
          </w:p>
          <w:p w14:paraId="1FA46D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_cont</w:t>
            </w:r>
            <w:proofErr w:type="spellEnd"/>
          </w:p>
          <w:p w14:paraId="020E2E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51F7D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540B50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hi_shrink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126C2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80</w:t>
            </w:r>
          </w:p>
          <w:p w14:paraId="57092AA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_sh_h</w:t>
            </w:r>
            <w:proofErr w:type="spellEnd"/>
          </w:p>
          <w:p w14:paraId="15B5C3F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40</w:t>
            </w:r>
          </w:p>
          <w:p w14:paraId="792B0A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032F9C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50</w:t>
            </w:r>
          </w:p>
          <w:p w14:paraId="54A418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_sh_done</w:t>
            </w:r>
            <w:proofErr w:type="spellEnd"/>
          </w:p>
          <w:p w14:paraId="3645F50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</w:p>
          <w:p w14:paraId="34D60C5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hi_sh_done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12A38C8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color_view</w:t>
            </w:r>
            <w:proofErr w:type="spellEnd"/>
          </w:p>
          <w:p w14:paraId="27527E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_cont</w:t>
            </w:r>
            <w:proofErr w:type="spellEnd"/>
          </w:p>
          <w:p w14:paraId="22DBC4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40D649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70D9FB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hi_grow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75964CF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], SCREEN_W</w:t>
            </w:r>
          </w:p>
          <w:p w14:paraId="221369B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_gr_h</w:t>
            </w:r>
            <w:proofErr w:type="spellEnd"/>
          </w:p>
          <w:p w14:paraId="5DCA433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40</w:t>
            </w:r>
          </w:p>
          <w:p w14:paraId="3380F98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75F2AA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], SCREEN_H</w:t>
            </w:r>
          </w:p>
          <w:p w14:paraId="797E42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_gr_done</w:t>
            </w:r>
            <w:proofErr w:type="spellEnd"/>
          </w:p>
          <w:p w14:paraId="7BD8285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</w:t>
            </w:r>
          </w:p>
          <w:p w14:paraId="2E91A9B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hi_gr_done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529A0C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color_view</w:t>
            </w:r>
            <w:proofErr w:type="spellEnd"/>
          </w:p>
          <w:p w14:paraId="490A12C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27FAC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------------------------------------------------------------</w:t>
            </w:r>
          </w:p>
          <w:p w14:paraId="16F8FC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hi_cont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8FA37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622EF9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3F235D4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ABD693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hi_exit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F7A64A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xor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575512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30B7659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handle_input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06C127A7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3B1AE4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1B5EF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color_view</w:t>
            </w:r>
            <w:proofErr w:type="spellEnd"/>
          </w:p>
          <w:p w14:paraId="0BB33B21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вход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: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—</w:t>
            </w:r>
          </w:p>
          <w:p w14:paraId="75F02B17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 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портит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: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ax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cx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di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bp</w:t>
            </w:r>
          </w:p>
          <w:p w14:paraId="19B203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5D4A64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color_view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09F6372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по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горизонтали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---</w:t>
            </w:r>
          </w:p>
          <w:p w14:paraId="45AEF6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42B38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933668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cv_vert</w:t>
            </w:r>
            <w:proofErr w:type="spellEnd"/>
          </w:p>
          <w:p w14:paraId="73F092F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F42223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cv_tl</w:t>
            </w:r>
            <w:proofErr w:type="spellEnd"/>
          </w:p>
          <w:p w14:paraId="5727326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cv_br</w:t>
            </w:r>
            <w:proofErr w:type="spellEnd"/>
          </w:p>
          <w:p w14:paraId="15C6847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BD3E5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cv_wider</w:t>
            </w:r>
            <w:proofErr w:type="spellEnd"/>
          </w:p>
          <w:p w14:paraId="0B09E3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5584F4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w &lt;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pw :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(w, 0, pw,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WHITE)</w:t>
            </w:r>
          </w:p>
          <w:p w14:paraId="77E528C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D5B6FE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27DFED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49884B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A2770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61809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3355FB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WHITE</w:t>
            </w:r>
          </w:p>
          <w:p w14:paraId="61A6CD1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717003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2870FA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_vert</w:t>
            </w:r>
            <w:proofErr w:type="spellEnd"/>
          </w:p>
          <w:p w14:paraId="11573C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ACB055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cv_wider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3999594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w &gt;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pw :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(pw, 0, w, h, BLACK)</w:t>
            </w:r>
          </w:p>
          <w:p w14:paraId="4B032E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41E63D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2CE90F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041451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A89B4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FE69B2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3CDC379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BLACK</w:t>
            </w:r>
          </w:p>
          <w:p w14:paraId="674D43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A1D563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728269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0070FD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cv_vert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</w:t>
            </w:r>
          </w:p>
          <w:p w14:paraId="79F6AB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--- по вертикали ---</w:t>
            </w:r>
          </w:p>
          <w:p w14:paraId="070D01AB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gramStart"/>
            <w:r w:rsidRPr="003855DF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3855DF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905BEF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0C7C96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cv_done</w:t>
            </w:r>
            <w:proofErr w:type="spellEnd"/>
          </w:p>
          <w:p w14:paraId="22A3950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8985D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cv_tl</w:t>
            </w:r>
            <w:proofErr w:type="spellEnd"/>
          </w:p>
          <w:p w14:paraId="0848917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cv_br</w:t>
            </w:r>
            <w:proofErr w:type="spellEnd"/>
          </w:p>
          <w:p w14:paraId="6300FCC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7ED94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cv_taller</w:t>
            </w:r>
            <w:proofErr w:type="spellEnd"/>
          </w:p>
          <w:p w14:paraId="306EFC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C9960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h &lt;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(0, h, pw,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WHITE)</w:t>
            </w:r>
          </w:p>
          <w:p w14:paraId="4C8D9A0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6F5AF8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002E1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99312C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A43ECC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ADF66A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077134B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WHITE</w:t>
            </w:r>
          </w:p>
          <w:p w14:paraId="1CFF03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E3AFA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37997D4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_done</w:t>
            </w:r>
            <w:proofErr w:type="spellEnd"/>
          </w:p>
          <w:p w14:paraId="1667F1B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B1136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cv_taller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04173E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h &gt;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w, h, BLACK)</w:t>
            </w:r>
          </w:p>
          <w:p w14:paraId="0A07AA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632F499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8261F2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598544E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8B20F5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12025A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F5258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BLACK</w:t>
            </w:r>
          </w:p>
          <w:p w14:paraId="150C1E3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CEF11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4A8A8A5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FE9ED2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cv_done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0C3C61F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0387F8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260E5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A430B3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prev_view_h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91209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7410FE5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color_view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4AF9F2AC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71DF8A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27D5E34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fill_rect</w:t>
            </w:r>
            <w:proofErr w:type="spellEnd"/>
          </w:p>
          <w:p w14:paraId="537E16C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 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вход: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-&gt; точка A (x0, y0)</w:t>
            </w:r>
          </w:p>
          <w:p w14:paraId="273BC7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  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     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di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-&gt; точка B (x1, y1)</w:t>
            </w:r>
          </w:p>
          <w:p w14:paraId="3B6BD2B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       col =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цвет</w:t>
            </w:r>
          </w:p>
          <w:p w14:paraId="327FA3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портит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: ax</w:t>
            </w:r>
          </w:p>
          <w:p w14:paraId="65BEA9B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5E815CB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23CEE22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52C5B2F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</w:p>
          <w:p w14:paraId="056EFF8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0E4CA8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2DEB9F1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434201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</w:p>
          <w:p w14:paraId="5635F4C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EFD11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--- сохраняем координаты в BSS ---</w:t>
            </w:r>
          </w:p>
          <w:p w14:paraId="7D84CD02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gramStart"/>
            <w:r w:rsidRPr="003855DF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3855DF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3855DF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6AB9AE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x0],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058F65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1FEF016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y0],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F14D2A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4CE270D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x1],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610B57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6A0E4E4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y1],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1DDCE8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549485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1768308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clip: x0 =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max(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x0, 0), y0 = max(y0, 0)</w:t>
            </w:r>
          </w:p>
          <w:p w14:paraId="1319A0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591DEEB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[x0],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6C5C7E3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fr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_x0_ok</w:t>
            </w:r>
          </w:p>
          <w:p w14:paraId="336398C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[x0],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0EE8707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fr_x0_ok:</w:t>
            </w:r>
          </w:p>
          <w:p w14:paraId="062E85B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[y0],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41CC1E6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fr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_y0_ok</w:t>
            </w:r>
          </w:p>
          <w:p w14:paraId="4EB687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[y0],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4B6D4A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fr_y0_ok:</w:t>
            </w:r>
          </w:p>
          <w:p w14:paraId="3AD898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27001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3DE670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clip: x1 =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min(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x1,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), y1 = min(y1,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</w:t>
            </w:r>
          </w:p>
          <w:p w14:paraId="4C86F5F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7096AB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SCREEN_W</w:t>
            </w:r>
          </w:p>
          <w:p w14:paraId="5F3451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x1],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51FC0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fr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_x1_ok</w:t>
            </w:r>
          </w:p>
          <w:p w14:paraId="5E27E9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x1],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C32E40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fr_x1_ok:</w:t>
            </w:r>
          </w:p>
          <w:p w14:paraId="0762837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SCREEN_H</w:t>
            </w:r>
          </w:p>
          <w:p w14:paraId="695A121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y1],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F740BF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fr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_y1_ok</w:t>
            </w:r>
          </w:p>
          <w:p w14:paraId="61FBCAE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y1],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3A33D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fr_y1_ok:</w:t>
            </w:r>
          </w:p>
          <w:p w14:paraId="7870E74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E66AA9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63AB94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если x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0 &gt;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= x1 или y0 &gt;= y1 — нечего рисовать</w:t>
            </w:r>
          </w:p>
          <w:p w14:paraId="4878B2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595B0E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1536E98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[x1]</w:t>
            </w:r>
          </w:p>
          <w:p w14:paraId="76A9D3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_end</w:t>
            </w:r>
            <w:proofErr w:type="spellEnd"/>
          </w:p>
          <w:p w14:paraId="6C3537C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50A94B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09BF336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_end</w:t>
            </w:r>
            <w:proofErr w:type="spellEnd"/>
          </w:p>
          <w:p w14:paraId="0723764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67D00F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349B04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устанавливаем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es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(один раз)</w:t>
            </w:r>
          </w:p>
          <w:p w14:paraId="39F5995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1E0980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D9057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es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578853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B9A602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3C685AB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внешний цикл: y от y0 до y1-1</w:t>
            </w:r>
          </w:p>
          <w:p w14:paraId="0A6DED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</w:t>
            </w:r>
          </w:p>
          <w:p w14:paraId="364DCB8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6185F4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B0F1D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DF9C3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fr_y_loop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31C2C84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[y]</w:t>
            </w:r>
          </w:p>
          <w:p w14:paraId="188B427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31807DF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_end</w:t>
            </w:r>
            <w:proofErr w:type="spellEnd"/>
          </w:p>
          <w:p w14:paraId="296CED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2DF5A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 bp = y * SCREEN_W + x0 ---</w:t>
            </w:r>
          </w:p>
          <w:p w14:paraId="5D9EEF8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[y]</w:t>
            </w:r>
          </w:p>
          <w:p w14:paraId="35572B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SCREEN_W</w:t>
            </w:r>
          </w:p>
          <w:p w14:paraId="6C27602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dx:ax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y * SCREEN_W</w:t>
            </w:r>
          </w:p>
          <w:p w14:paraId="3DA0C26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= y*SCREEN_W + x0</w:t>
            </w:r>
          </w:p>
          <w:p w14:paraId="5B4F14E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3E2BFB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E0728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di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bp ---</w:t>
            </w:r>
          </w:p>
          <w:p w14:paraId="399618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E4645C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78F0112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CDE2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---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цвет,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количество пикселей ---</w:t>
            </w:r>
          </w:p>
          <w:p w14:paraId="7165D61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byte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</w:t>
            </w:r>
          </w:p>
          <w:p w14:paraId="6AD2906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ah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al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, чтобы писать слово (2 байта) за раз</w:t>
            </w:r>
          </w:p>
          <w:p w14:paraId="2AFBE4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[x1]</w:t>
            </w:r>
          </w:p>
          <w:p w14:paraId="1C6C0F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sub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[x0]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ширина</w:t>
            </w:r>
          </w:p>
          <w:p w14:paraId="78A018B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30E1B33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5DA469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внутренний цикл: пишем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байт</w:t>
            </w:r>
          </w:p>
          <w:p w14:paraId="076A29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========================================================</w:t>
            </w:r>
          </w:p>
          <w:p w14:paraId="0EBAF69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пишем словами (по 2 байта) — быстрее, чем побайтно</w:t>
            </w:r>
          </w:p>
          <w:p w14:paraId="35921A9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bx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</w:p>
          <w:p w14:paraId="41135E7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shr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bx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bx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/ 2 (число слов)</w:t>
            </w:r>
          </w:p>
          <w:p w14:paraId="1F1AB60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jz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fr_bytes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если &lt; 2 байт — только байты</w:t>
            </w:r>
          </w:p>
          <w:p w14:paraId="5EC5B4A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61B07E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fr_word_loop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</w:t>
            </w:r>
          </w:p>
          <w:p w14:paraId="4B003C2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es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di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],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пишем слово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al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+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ah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= цвет + цвет)</w:t>
            </w:r>
          </w:p>
          <w:p w14:paraId="631089C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</w:p>
          <w:p w14:paraId="0C8230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dec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</w:p>
          <w:p w14:paraId="797BE74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jnz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_word_loop</w:t>
            </w:r>
            <w:proofErr w:type="spellEnd"/>
          </w:p>
          <w:p w14:paraId="2164717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562115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fr_bytes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</w:t>
            </w:r>
          </w:p>
          <w:p w14:paraId="3E3FFD0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test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  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остался ли нечётный байт?</w:t>
            </w:r>
          </w:p>
          <w:p w14:paraId="37DB389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jz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fr_next_row</w:t>
            </w:r>
            <w:proofErr w:type="spellEnd"/>
          </w:p>
          <w:p w14:paraId="70167EB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es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:[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di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],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 пишем один байт</w:t>
            </w:r>
          </w:p>
          <w:p w14:paraId="2A07795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</w:p>
          <w:p w14:paraId="7BC5B54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fr_next_row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AC815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inc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[y]</w:t>
            </w:r>
          </w:p>
          <w:p w14:paraId="18F3454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_y_loop</w:t>
            </w:r>
            <w:proofErr w:type="spellEnd"/>
          </w:p>
          <w:p w14:paraId="47B511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87E85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fr_end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78DCDA0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</w:p>
          <w:p w14:paraId="4BA4435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</w:p>
          <w:p w14:paraId="77B908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proofErr w:type="gramEnd"/>
          </w:p>
          <w:p w14:paraId="109914A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  <w:proofErr w:type="gramEnd"/>
          </w:p>
          <w:p w14:paraId="5BBA953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  <w:proofErr w:type="gramEnd"/>
          </w:p>
          <w:p w14:paraId="1FFA9E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</w:p>
          <w:p w14:paraId="6C9B4C8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1CD2B3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fill_rect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5A2DB5CD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26A44C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081D21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draw_triangle</w:t>
            </w:r>
            <w:proofErr w:type="spellEnd"/>
          </w:p>
          <w:p w14:paraId="609136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3DE17A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draw_triangle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0E16A32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157E936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33E95D5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</w:p>
          <w:p w14:paraId="1AAD94D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032C5B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byte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</w:p>
          <w:p w14:paraId="06D86C6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body</w:t>
            </w:r>
          </w:p>
          <w:p w14:paraId="37C475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BODY_TRI + TRI_POINTS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bx -&gt; points[0]</w:t>
            </w:r>
          </w:p>
          <w:p w14:paraId="06CD48A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C69F3B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0-1 ---</w:t>
            </w:r>
          </w:p>
          <w:p w14:paraId="57B73E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2BF69BB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lea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*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PT_SIZE]</w:t>
            </w:r>
          </w:p>
          <w:p w14:paraId="2EC162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4BF15A1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51AB0A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1-2 ---</w:t>
            </w:r>
          </w:p>
          <w:p w14:paraId="6BF8A1C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lea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*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PT_SIZE]</w:t>
            </w:r>
          </w:p>
          <w:p w14:paraId="3C6353B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lea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*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PT_SIZE]</w:t>
            </w:r>
          </w:p>
          <w:p w14:paraId="498E85A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7BA9C45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ADDF65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2-0 ---</w:t>
            </w:r>
          </w:p>
          <w:p w14:paraId="703FBB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lea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*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PT_SIZE]</w:t>
            </w:r>
          </w:p>
          <w:p w14:paraId="58022B9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664EB11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73ECC7D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DBCB44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</w:p>
          <w:p w14:paraId="2B5C711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</w:p>
          <w:p w14:paraId="146B57C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</w:p>
          <w:p w14:paraId="7513074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760BA33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draw_triangle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378115E0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E31025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mov  bx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offset body</w:t>
            </w:r>
          </w:p>
          <w:p w14:paraId="6932FCB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0-1</w:t>
            </w:r>
          </w:p>
          <w:p w14:paraId="641625A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lea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[bx + BODY_TRI + TRI_POINTS + 0*PT_SIZE]</w:t>
            </w:r>
          </w:p>
          <w:p w14:paraId="40AED5A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lea  di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[bx + BODY_TRI + TRI_POINTS + 1*PT_SIZE]</w:t>
            </w:r>
          </w:p>
          <w:p w14:paraId="0E472FA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mov  al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WHITE</w:t>
            </w:r>
          </w:p>
          <w:p w14:paraId="5BFCC8A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call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0BAB83F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1-2</w:t>
            </w:r>
          </w:p>
          <w:p w14:paraId="4DF282E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lea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[bx + BODY_TRI + TRI_POINTS + 1*PT_SIZE]</w:t>
            </w:r>
          </w:p>
          <w:p w14:paraId="6B93DE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lea  di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[bx + BODY_TRI + TRI_POINTS + 2*PT_SIZE]</w:t>
            </w:r>
          </w:p>
          <w:p w14:paraId="22B8DE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mov  al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WHITE</w:t>
            </w:r>
          </w:p>
          <w:p w14:paraId="2941692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call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4D6CE75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сторона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2-0</w:t>
            </w:r>
          </w:p>
          <w:p w14:paraId="65F503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lea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[bx + BODY_TRI + TRI_POINTS + 2*PT_SIZE]</w:t>
            </w:r>
          </w:p>
          <w:p w14:paraId="038C68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lea  di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[bx + BODY_TRI + TRI_POINTS + 0*PT_SIZE]</w:t>
            </w:r>
          </w:p>
          <w:p w14:paraId="3C7ECFB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mov  al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WHITE</w:t>
            </w:r>
          </w:p>
          <w:p w14:paraId="67F2B7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call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657B7EC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4DBB18E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draw_line</w:t>
            </w:r>
            <w:proofErr w:type="spellEnd"/>
          </w:p>
          <w:p w14:paraId="1DB6CE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вход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: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-&gt;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точка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A (PT_X, PT_Y)</w:t>
            </w:r>
          </w:p>
          <w:p w14:paraId="090B9FCB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</w:t>
            </w:r>
            <w:proofErr w:type="gramEnd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       di -&gt;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точка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B</w:t>
            </w:r>
          </w:p>
          <w:p w14:paraId="1DFDE4C6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</w:t>
            </w:r>
            <w:proofErr w:type="gramEnd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       col =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цвет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</w:p>
          <w:p w14:paraId="303E31FC" w14:textId="77777777" w:rsidR="000563AA" w:rsidRPr="003855DF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gramStart"/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портит</w:t>
            </w:r>
            <w:r w:rsidRPr="003855DF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: ax</w:t>
            </w:r>
          </w:p>
          <w:p w14:paraId="5D1050E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3855DF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55FCD5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5F9B88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6CDB229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</w:p>
          <w:p w14:paraId="2DCAF51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5E284A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4AC0874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</w:p>
          <w:p w14:paraId="571234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</w:p>
          <w:p w14:paraId="707751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8354B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4556F35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x0],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3C1FC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340C97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y0],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22A22F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058C54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x1],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38C7C0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6F7FCE8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y1],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522AF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EAF588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dx = |x1 - x0|</w:t>
            </w:r>
          </w:p>
          <w:p w14:paraId="57E4450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[x1]</w:t>
            </w:r>
          </w:p>
          <w:p w14:paraId="6B380A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600754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jns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_dx_pos</w:t>
            </w:r>
            <w:proofErr w:type="spellEnd"/>
          </w:p>
          <w:p w14:paraId="143EB40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</w:p>
          <w:p w14:paraId="448DA05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dl_dx_pos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084C6EF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748BE6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CBD98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|y1 - y0|</w:t>
            </w:r>
          </w:p>
          <w:p w14:paraId="50806B0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69966F4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4B3846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jns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_dy_pos</w:t>
            </w:r>
            <w:proofErr w:type="spellEnd"/>
          </w:p>
          <w:p w14:paraId="49039C7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</w:p>
          <w:p w14:paraId="2A95AD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dl_dy_pos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4B2F3EB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E865D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3B37D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sx</w:t>
            </w:r>
            <w:proofErr w:type="spellEnd"/>
          </w:p>
          <w:p w14:paraId="07DC7BC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308631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[x1]</w:t>
            </w:r>
          </w:p>
          <w:p w14:paraId="2720274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dl_sx_pos</w:t>
            </w:r>
            <w:proofErr w:type="spellEnd"/>
          </w:p>
          <w:p w14:paraId="178FC9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024446F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_sx_done</w:t>
            </w:r>
            <w:proofErr w:type="spellEnd"/>
          </w:p>
          <w:p w14:paraId="10639F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dl_sx_pos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8E780F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444C9F2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dl_sx_done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4A82D0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78B21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sy</w:t>
            </w:r>
            <w:proofErr w:type="spellEnd"/>
          </w:p>
          <w:p w14:paraId="4F86C5B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005C3C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6D8E87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dl_sy_pos</w:t>
            </w:r>
            <w:proofErr w:type="spellEnd"/>
          </w:p>
          <w:p w14:paraId="0FF5627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], -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53CE20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_sy_done</w:t>
            </w:r>
            <w:proofErr w:type="spellEnd"/>
          </w:p>
          <w:p w14:paraId="25CD489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dl_sy_pos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4F65B25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</w:p>
          <w:p w14:paraId="0B76F73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dl_sy_done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DF6C36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EB26E9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err = dx 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dy</w:t>
            </w:r>
            <w:proofErr w:type="spellEnd"/>
          </w:p>
          <w:p w14:paraId="0E49E8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460DFE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37B9C2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82182B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89F9EE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EA120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 clip ---</w:t>
            </w:r>
          </w:p>
          <w:p w14:paraId="7667A0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00776B4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or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05B79B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dl_skip_put</w:t>
            </w:r>
            <w:proofErr w:type="spellEnd"/>
          </w:p>
          <w:p w14:paraId="5058D25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7A8A6B2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_skip_put</w:t>
            </w:r>
            <w:proofErr w:type="spellEnd"/>
          </w:p>
          <w:p w14:paraId="2B3D51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A6B39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2E7BFE0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or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65CD5E9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js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dl_skip_put</w:t>
            </w:r>
            <w:proofErr w:type="spellEnd"/>
          </w:p>
          <w:p w14:paraId="12B266A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117E2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_skip_put</w:t>
            </w:r>
            <w:proofErr w:type="spellEnd"/>
          </w:p>
          <w:p w14:paraId="6C5B915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FE4A1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 bp = y0 * SCREEN_W + x0 ---</w:t>
            </w:r>
          </w:p>
          <w:p w14:paraId="51251F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= y0</w:t>
            </w:r>
          </w:p>
          <w:p w14:paraId="1827C52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SCREEN_W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bx = SCREEN_W (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константа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</w:t>
            </w:r>
          </w:p>
          <w:p w14:paraId="48C40BD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dx:ax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y0 * SCREEN_W</w:t>
            </w:r>
          </w:p>
          <w:p w14:paraId="24061A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для y0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&lt; 2048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результат влезает в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ax</w:t>
            </w:r>
            <w:proofErr w:type="spellEnd"/>
          </w:p>
          <w:p w14:paraId="193F2E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= y0*SCREEN_W + x0</w:t>
            </w:r>
          </w:p>
          <w:p w14:paraId="27E4BA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bp =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смещение</w:t>
            </w:r>
          </w:p>
          <w:p w14:paraId="0CC276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B3EE3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---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es:di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vram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---</w:t>
            </w:r>
          </w:p>
          <w:p w14:paraId="569BD16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vram_off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2BC947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</w:p>
          <w:p w14:paraId="07994AD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es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vram_seg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ED9D6C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byte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[col]</w:t>
            </w:r>
          </w:p>
          <w:p w14:paraId="261075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es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al</w:t>
            </w:r>
          </w:p>
          <w:p w14:paraId="6069D2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6CD651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dl_skip_put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0AC673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--- break? ---</w:t>
            </w:r>
          </w:p>
          <w:p w14:paraId="1100A1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[x0]</w:t>
            </w:r>
          </w:p>
          <w:p w14:paraId="604D8E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[x1]</w:t>
            </w:r>
          </w:p>
          <w:p w14:paraId="1A5D8C7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_step</w:t>
            </w:r>
            <w:proofErr w:type="spellEnd"/>
          </w:p>
          <w:p w14:paraId="11E38DA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[y0]</w:t>
            </w:r>
          </w:p>
          <w:p w14:paraId="61BDE4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[y1]</w:t>
            </w:r>
          </w:p>
          <w:p w14:paraId="4D037CA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je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dl_end</w:t>
            </w:r>
            <w:proofErr w:type="spellEnd"/>
          </w:p>
          <w:p w14:paraId="19D32EB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5B35CC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dl_step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CFBDAC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505920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shl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= e2</w:t>
            </w:r>
          </w:p>
          <w:p w14:paraId="01C039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66B33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992591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</w:p>
          <w:p w14:paraId="1E715A6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DA68D2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_check_y</w:t>
            </w:r>
            <w:proofErr w:type="spellEnd"/>
          </w:p>
          <w:p w14:paraId="798188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96BE6E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B858E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0DBD42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0BA7DE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x0],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D7D2FE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6A2BB9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>dl_check_y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C030BE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BEBC5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_loop</w:t>
            </w:r>
            <w:proofErr w:type="spellEnd"/>
          </w:p>
          <w:p w14:paraId="2EFB14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154DD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FD3C0D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dl_err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5998F06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dl_sy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B4BC7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y0],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053F02F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D6263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_loop</w:t>
            </w:r>
            <w:proofErr w:type="spellEnd"/>
          </w:p>
          <w:p w14:paraId="227CCE9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90E5DA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dl_end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72BD7F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</w:p>
          <w:p w14:paraId="5808E1B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</w:p>
          <w:p w14:paraId="67C8122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proofErr w:type="gramEnd"/>
          </w:p>
          <w:p w14:paraId="016D58D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  <w:proofErr w:type="gramEnd"/>
          </w:p>
          <w:p w14:paraId="5AF698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  <w:proofErr w:type="gramEnd"/>
          </w:p>
          <w:p w14:paraId="414964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</w:p>
          <w:p w14:paraId="379BA12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6882CB9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draw_line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7CC9E31B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681A6E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update_body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591E7E7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body.vel.y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body.g</w:t>
            </w:r>
            <w:proofErr w:type="spellEnd"/>
          </w:p>
          <w:p w14:paraId="01E7A66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BODY_G]</w:t>
            </w:r>
          </w:p>
          <w:p w14:paraId="2EE796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body + BODY_VEL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57A527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body.vel.x</w:t>
            </w:r>
            <w:proofErr w:type="spellEnd"/>
          </w:p>
          <w:p w14:paraId="40BA563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BODY_VEL + PT_X]</w:t>
            </w:r>
          </w:p>
          <w:p w14:paraId="478AD55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body + BODY_POS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4278ED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body.pos.y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body.vel.y</w:t>
            </w:r>
            <w:proofErr w:type="spellEnd"/>
          </w:p>
          <w:p w14:paraId="6C9FFAA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BODY_VEL + PT_Y]</w:t>
            </w:r>
          </w:p>
          <w:p w14:paraId="506031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body + BODY_POS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563BB5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body.tri.angle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body.tri.dangle</w:t>
            </w:r>
            <w:proofErr w:type="spellEnd"/>
          </w:p>
          <w:p w14:paraId="2E1632E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BODY_TRI + TRI_DANGLE]</w:t>
            </w:r>
          </w:p>
          <w:p w14:paraId="24AC646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body + BODY_TRI + TRI_ANGLE],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495512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;int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body.tri.side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148) &gt;&gt; 8;</w:t>
            </w:r>
          </w:p>
          <w:p w14:paraId="6F57682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 + BODY_TRI + TRI_SIDE]  </w:t>
            </w:r>
          </w:p>
          <w:p w14:paraId="0742E32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148</w:t>
            </w:r>
          </w:p>
          <w:p w14:paraId="2C1214E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4CB7EC4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</w:t>
            </w:r>
          </w:p>
          <w:p w14:paraId="46F0594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sar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</w:p>
          <w:p w14:paraId="0D9CD6F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4EEF4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;int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body.tri.angle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&amp; 255;</w:t>
            </w:r>
          </w:p>
          <w:p w14:paraId="6E37215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[body+ BODY_TRI + TRI_ANGLE]</w:t>
            </w:r>
          </w:p>
          <w:p w14:paraId="54068F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and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</w:p>
          <w:p w14:paraId="1AC2929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57DEA1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xor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0</w:t>
            </w:r>
          </w:p>
          <w:p w14:paraId="3A8B5D2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0F80D23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point_loop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C0C90C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+ 64 +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85) &amp; 255</w:t>
            </w:r>
          </w:p>
          <w:p w14:paraId="691AAF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</w:p>
          <w:p w14:paraId="3FD659C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85</w:t>
            </w:r>
          </w:p>
          <w:p w14:paraId="1D401EF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85</w:t>
            </w:r>
          </w:p>
          <w:p w14:paraId="3FF179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angle_idx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angle_idx</w:t>
            </w:r>
            <w:proofErr w:type="spellEnd"/>
          </w:p>
          <w:p w14:paraId="2DD48F7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+= 64</w:t>
            </w:r>
          </w:p>
          <w:p w14:paraId="4E9006D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and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255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&amp;= 255</w:t>
            </w:r>
          </w:p>
          <w:p w14:paraId="06626A2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spellStart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сохранить</w:t>
            </w:r>
          </w:p>
          <w:p w14:paraId="0890098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8CB51D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((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[(local_idx+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64)&amp;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255]) &gt;&gt; 8)</w:t>
            </w:r>
          </w:p>
          <w:p w14:paraId="4B0EB8D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64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+ 64</w:t>
            </w:r>
          </w:p>
          <w:p w14:paraId="0ED5B18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and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255</w:t>
            </w:r>
          </w:p>
          <w:p w14:paraId="37083BF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shl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ax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; &lt;-- добавить: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 xml:space="preserve"> *= 2 (слово = 2 байта)</w:t>
            </w:r>
          </w:p>
          <w:p w14:paraId="51F16E3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sin_tab</w:t>
            </w:r>
            <w:proofErr w:type="spellEnd"/>
          </w:p>
          <w:p w14:paraId="361DF4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63F2E6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bx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[...]</w:t>
            </w:r>
          </w:p>
          <w:p w14:paraId="30E4757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477C4C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 </w:t>
            </w:r>
            <w:proofErr w:type="gram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dx:ax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</w:p>
          <w:p w14:paraId="0692692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</w:t>
            </w:r>
          </w:p>
          <w:p w14:paraId="39D927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sar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ax &gt;&gt;= 8</w:t>
            </w:r>
          </w:p>
          <w:p w14:paraId="5ADACDD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[body + BODY_POS + PT_X]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pos.x</w:t>
            </w:r>
            <w:proofErr w:type="spellEnd"/>
          </w:p>
          <w:p w14:paraId="1718277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di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wx</w:t>
            </w:r>
            <w:proofErr w:type="spellEnd"/>
          </w:p>
          <w:p w14:paraId="14AF096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A09647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pos.y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 ((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]) &gt;&gt; 8)</w:t>
            </w:r>
          </w:p>
          <w:p w14:paraId="756079E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1318E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shl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1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&lt;--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добавить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: ax *= 2 (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слово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2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байта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)</w:t>
            </w:r>
          </w:p>
          <w:p w14:paraId="3525469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sin_tab</w:t>
            </w:r>
            <w:proofErr w:type="spellEnd"/>
          </w:p>
          <w:p w14:paraId="72123C8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40A9559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bx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sin_tab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local_idx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</w:t>
            </w:r>
          </w:p>
          <w:p w14:paraId="3B46865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r_factor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B9D49D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imul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7C26B5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8</w:t>
            </w:r>
          </w:p>
          <w:p w14:paraId="7419DE4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sar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cl</w:t>
            </w:r>
          </w:p>
          <w:p w14:paraId="1F7225F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[body + BODY_POS + PT_Y]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+=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pos.y</w:t>
            </w:r>
            <w:proofErr w:type="spellEnd"/>
          </w:p>
          <w:p w14:paraId="792811A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bp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wy</w:t>
            </w:r>
            <w:proofErr w:type="spellEnd"/>
          </w:p>
          <w:p w14:paraId="113B37F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7DE22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, 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].y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wy</w:t>
            </w:r>
            <w:proofErr w:type="spellEnd"/>
          </w:p>
          <w:p w14:paraId="0FEF643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</w:p>
          <w:p w14:paraId="6DE3BA8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shl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ax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 4</w:t>
            </w:r>
          </w:p>
          <w:p w14:paraId="54781A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body + BODY_TRI + TRI_POINTS </w:t>
            </w:r>
          </w:p>
          <w:p w14:paraId="1EAE957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       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bx = &amp;points[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</w:t>
            </w:r>
          </w:p>
          <w:p w14:paraId="2AA826F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di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].x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wx</w:t>
            </w:r>
            <w:proofErr w:type="spellEnd"/>
          </w:p>
          <w:p w14:paraId="0FEB581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proofErr w:type="gramEnd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                 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points[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].y 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wy</w:t>
            </w:r>
            <w:proofErr w:type="spellEnd"/>
          </w:p>
          <w:p w14:paraId="529FA1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510E424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++ </w:t>
            </w:r>
          </w:p>
          <w:p w14:paraId="2B12A3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inc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</w:p>
          <w:p w14:paraId="0519ED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si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3</w:t>
            </w:r>
          </w:p>
          <w:p w14:paraId="4EC5DD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point_loop</w:t>
            </w:r>
            <w:proofErr w:type="spellEnd"/>
          </w:p>
          <w:p w14:paraId="17CB3D7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call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resolve_collision</w:t>
            </w:r>
            <w:proofErr w:type="spellEnd"/>
          </w:p>
          <w:p w14:paraId="6B00D20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1986E07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update_body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665E016E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br/>
            </w:r>
          </w:p>
          <w:p w14:paraId="3F69CEC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resolve_collision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proc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near</w:t>
            </w:r>
          </w:p>
          <w:p w14:paraId="592D63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</w:p>
          <w:p w14:paraId="3D5E920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</w:p>
          <w:p w14:paraId="7015BD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push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</w:p>
          <w:p w14:paraId="0D098FB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int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w[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0].x,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w[0].x;</w:t>
            </w:r>
          </w:p>
          <w:p w14:paraId="42DA84E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int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w[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0].y,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w[0].y;</w:t>
            </w:r>
          </w:p>
          <w:p w14:paraId="542907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body + BODY_TRI + TRI_POINTS</w:t>
            </w:r>
          </w:p>
          <w:p w14:paraId="45200F8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7A0101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3B4481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63EE74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363BAD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A700A3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743C80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E5D804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add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bx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>, PT_SIZE</w:t>
            </w:r>
          </w:p>
          <w:p w14:paraId="140FAF9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</w:rPr>
              <w:t>mov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</w:rPr>
              <w:t>cx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</w:rPr>
              <w:t>2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;первая точка уже лежит</w:t>
            </w:r>
          </w:p>
          <w:p w14:paraId="38CFEE8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rc_loop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1BFE6D2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if( w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].x &lt;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</w:t>
            </w:r>
          </w:p>
          <w:p w14:paraId="0AADA51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].x;</w:t>
            </w:r>
          </w:p>
          <w:p w14:paraId="42A43B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</w:t>
            </w:r>
          </w:p>
          <w:p w14:paraId="319421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1AD6A1B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_max_x</w:t>
            </w:r>
            <w:proofErr w:type="spellEnd"/>
          </w:p>
          <w:p w14:paraId="3706BE6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8C23B0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rc_max_x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E5E25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if( w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].x &gt;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</w:t>
            </w:r>
          </w:p>
          <w:p w14:paraId="2CD06ED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].x;</w:t>
            </w:r>
          </w:p>
          <w:p w14:paraId="53383C7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PT_X]   </w:t>
            </w:r>
          </w:p>
          <w:p w14:paraId="2F737F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7CFC04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_min_y</w:t>
            </w:r>
            <w:proofErr w:type="spellEnd"/>
          </w:p>
          <w:p w14:paraId="6B528C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8E93B1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rc_min_y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068C323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if( w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].y &lt;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</w:t>
            </w:r>
          </w:p>
          <w:p w14:paraId="4B6FAB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].y;</w:t>
            </w:r>
          </w:p>
          <w:p w14:paraId="1609510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7E7540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734861F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_max_y</w:t>
            </w:r>
            <w:proofErr w:type="spellEnd"/>
          </w:p>
          <w:p w14:paraId="3AE439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07AB5B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rc_max_y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E9A78D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if( w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].y &gt;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</w:t>
            </w:r>
          </w:p>
          <w:p w14:paraId="671A828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w[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i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].y;</w:t>
            </w:r>
          </w:p>
          <w:p w14:paraId="7F0E7E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PT_Y]</w:t>
            </w:r>
          </w:p>
          <w:p w14:paraId="6A1C13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220D2B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_next</w:t>
            </w:r>
            <w:proofErr w:type="spellEnd"/>
          </w:p>
          <w:p w14:paraId="5041C70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067DF32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rc_next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8E5BFD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add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PT_SIZE</w:t>
            </w:r>
          </w:p>
          <w:p w14:paraId="10FD561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loop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 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rc_loop</w:t>
            </w:r>
            <w:proofErr w:type="spellEnd"/>
          </w:p>
          <w:p w14:paraId="61DBEEDE" w14:textId="77777777" w:rsidR="000563AA" w:rsidRPr="000563AA" w:rsidRDefault="000563AA" w:rsidP="000563AA">
            <w:pPr>
              <w:shd w:val="clear" w:color="auto" w:fill="FDF6E3"/>
              <w:spacing w:after="240"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D679DE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,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offset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body</w:t>
            </w:r>
          </w:p>
          <w:p w14:paraId="1B2280C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if(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&lt; LEFT_LIMIT )</w:t>
            </w:r>
          </w:p>
          <w:p w14:paraId="15B38A3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{</w:t>
            </w:r>
          </w:p>
          <w:p w14:paraId="23CB439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( LEFT_LIMIT 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); /*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выталкиваем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внутрь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*/</w:t>
            </w:r>
          </w:p>
          <w:p w14:paraId="47ECD4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-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           /*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отражение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*/</w:t>
            </w:r>
          </w:p>
          <w:p w14:paraId="639726F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}</w:t>
            </w:r>
          </w:p>
          <w:p w14:paraId="38BDABE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5F790AF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_right</w:t>
            </w:r>
            <w:proofErr w:type="spellEnd"/>
          </w:p>
          <w:p w14:paraId="41A6B99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429B19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E8FA7E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BODY_POS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282846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C215A7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PT_X]</w:t>
            </w:r>
          </w:p>
          <w:p w14:paraId="169990C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</w:p>
          <w:p w14:paraId="1C5315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3A5B84D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rc_right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6404F6C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if(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&gt; RIGHT_LIMIT )</w:t>
            </w:r>
          </w:p>
          <w:p w14:paraId="2D7B86E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{</w:t>
            </w:r>
          </w:p>
          <w:p w14:paraId="76F44E7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-= 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 RIGHT_LIMIT );</w:t>
            </w:r>
          </w:p>
          <w:p w14:paraId="1573550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-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body.vel.x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</w:p>
          <w:p w14:paraId="04916B6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}</w:t>
            </w:r>
          </w:p>
          <w:p w14:paraId="59D0EB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maxX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ED7811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C7FF78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_top</w:t>
            </w:r>
            <w:proofErr w:type="spellEnd"/>
          </w:p>
          <w:p w14:paraId="04476A9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42D091B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viewW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5672430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BODY_POS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7881B2C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22B3D98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PT_X]</w:t>
            </w:r>
          </w:p>
          <w:p w14:paraId="68ACDF1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</w:p>
          <w:p w14:paraId="4AF7676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PT_X],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046791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rc_top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7A9F3FD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if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&lt; TOP_LIMIT )</w:t>
            </w:r>
          </w:p>
          <w:p w14:paraId="4A60091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{</w:t>
            </w:r>
          </w:p>
          <w:p w14:paraId="6148D0C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+= ( TOP_LIMIT -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);</w:t>
            </w:r>
          </w:p>
          <w:p w14:paraId="417E48F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0;</w:t>
            </w:r>
          </w:p>
          <w:p w14:paraId="24C13FE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}</w:t>
            </w:r>
          </w:p>
          <w:p w14:paraId="24BD98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189E8AF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jge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_bottom</w:t>
            </w:r>
            <w:proofErr w:type="spellEnd"/>
          </w:p>
          <w:p w14:paraId="1544F08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0CD497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minY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E88E1F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BODY_POS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54521C0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D0AC53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PT_Y], </w:t>
            </w:r>
            <w:r w:rsidRPr="000563AA">
              <w:rPr>
                <w:rFonts w:ascii="Iosevka" w:hAnsi="Iosevka"/>
                <w:b/>
                <w:bCs/>
                <w:color w:val="D33682"/>
                <w:sz w:val="24"/>
                <w:szCs w:val="24"/>
                <w:lang w:val="en-US"/>
              </w:rPr>
              <w:t>0</w:t>
            </w:r>
          </w:p>
          <w:p w14:paraId="513D76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3DFAAEE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rc_bottom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5514DB6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if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&gt; BOTTOM_LIMIT )</w:t>
            </w:r>
          </w:p>
          <w:p w14:paraId="1C314E6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{</w:t>
            </w:r>
          </w:p>
          <w:p w14:paraId="2A991B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body.pos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-= (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 BOTTOM_LIMIT );</w:t>
            </w:r>
          </w:p>
          <w:p w14:paraId="4EC4FBE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= -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/*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отражение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*/</w:t>
            </w:r>
          </w:p>
          <w:p w14:paraId="75FF8FC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 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body.vel</w:t>
            </w:r>
            <w:proofErr w:type="gram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.y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-= </w:t>
            </w:r>
            <w:proofErr w:type="spellStart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body.impulse</w:t>
            </w:r>
            <w:proofErr w:type="spellEnd"/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</w:t>
            </w:r>
          </w:p>
          <w:p w14:paraId="683C73A0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}</w:t>
            </w:r>
          </w:p>
          <w:p w14:paraId="722CBE54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maxY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398E8A5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cmp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2C5ED05A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spellStart"/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jle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_end</w:t>
            </w:r>
            <w:proofErr w:type="spellEnd"/>
          </w:p>
          <w:p w14:paraId="4C6BD9D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0921D4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viewH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]</w:t>
            </w:r>
          </w:p>
          <w:p w14:paraId="607ACBEB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BODY_POS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61EDD20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B9E762F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PT_Y]</w:t>
            </w:r>
          </w:p>
          <w:p w14:paraId="0928D2A7" w14:textId="77777777" w:rsidR="000563AA" w:rsidRPr="00562030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562030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neg</w:t>
            </w: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562030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</w:p>
          <w:p w14:paraId="7E26019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562030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lastRenderedPageBreak/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3181583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1DFE0EA5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mov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, 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BODY_IMPULSE]</w:t>
            </w:r>
          </w:p>
          <w:p w14:paraId="3684916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sub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word</w:t>
            </w:r>
            <w:proofErr w:type="gram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ptr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[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+ BODY_VEL + PT_Y], 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ax</w:t>
            </w:r>
          </w:p>
          <w:p w14:paraId="16CBF95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rc_end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:</w:t>
            </w:r>
          </w:p>
          <w:p w14:paraId="2A2A1471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bx</w:t>
            </w:r>
            <w:proofErr w:type="gramEnd"/>
          </w:p>
          <w:p w14:paraId="2B5EFA9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dx</w:t>
            </w:r>
            <w:proofErr w:type="gramEnd"/>
          </w:p>
          <w:p w14:paraId="75C0F80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proofErr w:type="gramStart"/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pop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  <w:r w:rsidRPr="000563AA">
              <w:rPr>
                <w:rFonts w:ascii="Iosevka" w:hAnsi="Iosevka"/>
                <w:b/>
                <w:bCs/>
                <w:color w:val="B58900"/>
                <w:sz w:val="24"/>
                <w:szCs w:val="24"/>
                <w:lang w:val="en-US"/>
              </w:rPr>
              <w:t>cx</w:t>
            </w:r>
            <w:proofErr w:type="gramEnd"/>
          </w:p>
          <w:p w14:paraId="06F91292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  </w:t>
            </w:r>
            <w:r w:rsidRPr="000563AA">
              <w:rPr>
                <w:rFonts w:ascii="Iosevka" w:hAnsi="Iosevka"/>
                <w:b/>
                <w:bCs/>
                <w:color w:val="859900"/>
                <w:sz w:val="24"/>
                <w:szCs w:val="24"/>
                <w:lang w:val="en-US"/>
              </w:rPr>
              <w:t>ret</w:t>
            </w: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 </w:t>
            </w:r>
          </w:p>
          <w:p w14:paraId="1C4A2AA8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</w:t>
            </w:r>
            <w:proofErr w:type="spellStart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resolve_collision</w:t>
            </w:r>
            <w:proofErr w:type="spellEnd"/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endp</w:t>
            </w:r>
            <w:proofErr w:type="spellEnd"/>
          </w:p>
          <w:p w14:paraId="64532AAC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6598F8CD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 xml:space="preserve">_TEXT </w:t>
            </w:r>
            <w:r w:rsidRPr="000563AA">
              <w:rPr>
                <w:rFonts w:ascii="Iosevka" w:hAnsi="Iosevka"/>
                <w:b/>
                <w:bCs/>
                <w:color w:val="586E75"/>
                <w:sz w:val="24"/>
                <w:szCs w:val="24"/>
                <w:lang w:val="en-US"/>
              </w:rPr>
              <w:t>ENDS</w:t>
            </w:r>
          </w:p>
          <w:p w14:paraId="388DB507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2F669E3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;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КОНЕЦ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 xml:space="preserve"> </w:t>
            </w: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</w:rPr>
              <w:t>ФАЙЛА</w:t>
            </w:r>
          </w:p>
          <w:p w14:paraId="0ED17C0E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i/>
                <w:iCs/>
                <w:color w:val="93A1A1"/>
                <w:sz w:val="24"/>
                <w:szCs w:val="24"/>
                <w:lang w:val="en-US"/>
              </w:rPr>
              <w:t>; ============================================================</w:t>
            </w:r>
          </w:p>
          <w:p w14:paraId="1590DC29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</w:p>
          <w:p w14:paraId="715AD7C6" w14:textId="77777777" w:rsidR="000563AA" w:rsidRPr="000563AA" w:rsidRDefault="000563AA" w:rsidP="000563AA">
            <w:pPr>
              <w:shd w:val="clear" w:color="auto" w:fill="FDF6E3"/>
              <w:spacing w:line="330" w:lineRule="atLeast"/>
              <w:ind w:firstLine="0"/>
              <w:jc w:val="left"/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</w:pPr>
            <w:r w:rsidRPr="000563AA">
              <w:rPr>
                <w:rFonts w:ascii="Iosevka" w:hAnsi="Iosevka"/>
                <w:b/>
                <w:bCs/>
                <w:color w:val="657B83"/>
                <w:sz w:val="24"/>
                <w:szCs w:val="24"/>
                <w:lang w:val="en-US"/>
              </w:rPr>
              <w:t> END main</w:t>
            </w:r>
          </w:p>
          <w:p w14:paraId="3DC3796F" w14:textId="0ED133B7" w:rsidR="00CA2AFE" w:rsidRPr="00562030" w:rsidRDefault="00CA2AFE" w:rsidP="00E91C18">
            <w:pPr>
              <w:pStyle w:val="aff7"/>
            </w:pPr>
          </w:p>
        </w:tc>
      </w:tr>
    </w:tbl>
    <w:p w14:paraId="46C2E473" w14:textId="4A8B7609" w:rsidR="00671D13" w:rsidRPr="00E91C18" w:rsidRDefault="00671D13" w:rsidP="00E91C18">
      <w:pPr>
        <w:rPr>
          <w:lang w:val="en-US"/>
        </w:rPr>
      </w:pPr>
    </w:p>
    <w:sectPr w:rsidR="00671D13" w:rsidRPr="00E91C18" w:rsidSect="005E4155">
      <w:footerReference w:type="default" r:id="rId25"/>
      <w:footerReference w:type="first" r:id="rId26"/>
      <w:pgSz w:w="11906" w:h="16838"/>
      <w:pgMar w:top="1134" w:right="850" w:bottom="1276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A49A0F" w14:textId="77777777" w:rsidR="00727C22" w:rsidRDefault="00727C22" w:rsidP="00867F15">
      <w:pPr>
        <w:spacing w:line="240" w:lineRule="auto"/>
      </w:pPr>
      <w:r>
        <w:separator/>
      </w:r>
    </w:p>
  </w:endnote>
  <w:endnote w:type="continuationSeparator" w:id="0">
    <w:p w14:paraId="42BCCAA9" w14:textId="77777777" w:rsidR="00727C22" w:rsidRDefault="00727C22" w:rsidP="00867F15">
      <w:pPr>
        <w:spacing w:line="240" w:lineRule="auto"/>
      </w:pPr>
      <w:r>
        <w:continuationSeparator/>
      </w:r>
    </w:p>
  </w:endnote>
  <w:endnote w:type="continuationNotice" w:id="1">
    <w:p w14:paraId="209CDB5C" w14:textId="77777777" w:rsidR="00727C22" w:rsidRDefault="00727C2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osevka">
    <w:panose1 w:val="02000809000000000000"/>
    <w:charset w:val="00"/>
    <w:family w:val="modern"/>
    <w:pitch w:val="fixed"/>
    <w:sig w:usb0="E00002FF" w:usb1="50007CF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292904"/>
      <w:docPartObj>
        <w:docPartGallery w:val="Page Numbers (Bottom of Page)"/>
        <w:docPartUnique/>
      </w:docPartObj>
    </w:sdtPr>
    <w:sdtContent>
      <w:p w14:paraId="78631DE6" w14:textId="77777777" w:rsidR="00857968" w:rsidRDefault="00857968" w:rsidP="005E4155">
        <w:pPr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1FF581" w14:textId="44450F0D" w:rsidR="00857968" w:rsidRPr="00FD7999" w:rsidRDefault="00857968" w:rsidP="005E4155">
    <w:pPr>
      <w:spacing w:before="1440" w:line="360" w:lineRule="auto"/>
      <w:ind w:firstLine="0"/>
      <w:jc w:val="center"/>
      <w:rPr>
        <w:lang w:val="en-US"/>
      </w:rPr>
    </w:pPr>
    <w:r w:rsidRPr="00CC14D1">
      <w:rPr>
        <w:rFonts w:eastAsiaTheme="minorHAnsi" w:cstheme="minorBidi"/>
        <w:sz w:val="28"/>
        <w:szCs w:val="28"/>
        <w:lang w:eastAsia="en-US"/>
      </w:rPr>
      <w:t>Таганрог 202</w:t>
    </w:r>
    <w:r>
      <w:rPr>
        <w:rFonts w:eastAsiaTheme="minorHAnsi" w:cstheme="minorBidi"/>
        <w:sz w:val="28"/>
        <w:szCs w:val="28"/>
        <w:lang w:val="en-US" w:eastAsia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C48911" w14:textId="77777777" w:rsidR="00727C22" w:rsidRDefault="00727C22" w:rsidP="00867F15">
      <w:pPr>
        <w:spacing w:line="240" w:lineRule="auto"/>
      </w:pPr>
      <w:r>
        <w:separator/>
      </w:r>
    </w:p>
  </w:footnote>
  <w:footnote w:type="continuationSeparator" w:id="0">
    <w:p w14:paraId="0499AEF8" w14:textId="77777777" w:rsidR="00727C22" w:rsidRDefault="00727C22" w:rsidP="00867F15">
      <w:pPr>
        <w:spacing w:line="240" w:lineRule="auto"/>
      </w:pPr>
      <w:r>
        <w:continuationSeparator/>
      </w:r>
    </w:p>
  </w:footnote>
  <w:footnote w:type="continuationNotice" w:id="1">
    <w:p w14:paraId="49A5FD42" w14:textId="77777777" w:rsidR="00727C22" w:rsidRDefault="00727C2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45283"/>
    <w:multiLevelType w:val="multilevel"/>
    <w:tmpl w:val="5E7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96398"/>
    <w:multiLevelType w:val="multilevel"/>
    <w:tmpl w:val="108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F228B"/>
    <w:multiLevelType w:val="multilevel"/>
    <w:tmpl w:val="F116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75F27"/>
    <w:multiLevelType w:val="multilevel"/>
    <w:tmpl w:val="4BE4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2219A"/>
    <w:multiLevelType w:val="multilevel"/>
    <w:tmpl w:val="85F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81ABA"/>
    <w:multiLevelType w:val="multilevel"/>
    <w:tmpl w:val="13C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93925"/>
    <w:multiLevelType w:val="hybridMultilevel"/>
    <w:tmpl w:val="0FC8B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F1F9F"/>
    <w:multiLevelType w:val="multilevel"/>
    <w:tmpl w:val="8E6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5716F"/>
    <w:multiLevelType w:val="multilevel"/>
    <w:tmpl w:val="105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B17A3"/>
    <w:multiLevelType w:val="hybridMultilevel"/>
    <w:tmpl w:val="15A22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AF21A2"/>
    <w:multiLevelType w:val="hybridMultilevel"/>
    <w:tmpl w:val="0916E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A032544"/>
    <w:multiLevelType w:val="multilevel"/>
    <w:tmpl w:val="A41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93749"/>
    <w:multiLevelType w:val="hybridMultilevel"/>
    <w:tmpl w:val="19A89994"/>
    <w:lvl w:ilvl="0" w:tplc="44164DDC">
      <w:start w:val="1"/>
      <w:numFmt w:val="decimal"/>
      <w:lvlText w:val="%1."/>
      <w:lvlJc w:val="left"/>
      <w:pPr>
        <w:ind w:left="737" w:hanging="45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716314"/>
    <w:multiLevelType w:val="multilevel"/>
    <w:tmpl w:val="7FA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40674"/>
    <w:multiLevelType w:val="multilevel"/>
    <w:tmpl w:val="6C50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823FF"/>
    <w:multiLevelType w:val="multilevel"/>
    <w:tmpl w:val="5E4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8349B"/>
    <w:multiLevelType w:val="hybridMultilevel"/>
    <w:tmpl w:val="8CC84C7C"/>
    <w:lvl w:ilvl="0" w:tplc="9AE614A6">
      <w:start w:val="1"/>
      <w:numFmt w:val="decimal"/>
      <w:pStyle w:val="732-2017"/>
      <w:lvlText w:val="Рисунок %1 -"/>
      <w:lvlJc w:val="center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B0F1C5A"/>
    <w:multiLevelType w:val="multilevel"/>
    <w:tmpl w:val="B48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67E25"/>
    <w:multiLevelType w:val="multilevel"/>
    <w:tmpl w:val="2AB6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90048"/>
    <w:multiLevelType w:val="hybridMultilevel"/>
    <w:tmpl w:val="944EF8A6"/>
    <w:lvl w:ilvl="0" w:tplc="C49404D8">
      <w:start w:val="1"/>
      <w:numFmt w:val="decimal"/>
      <w:pStyle w:val="732-20170"/>
      <w:lvlText w:val="1.1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pStyle w:val="732-20170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A68E1"/>
    <w:multiLevelType w:val="multilevel"/>
    <w:tmpl w:val="3444632E"/>
    <w:lvl w:ilvl="0">
      <w:start w:val="1"/>
      <w:numFmt w:val="none"/>
      <w:pStyle w:val="a"/>
      <w:lvlText w:val="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732-20171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732-20172"/>
      <w:suff w:val="space"/>
      <w:lvlText w:val="%2.%3"/>
      <w:lvlJc w:val="left"/>
      <w:pPr>
        <w:ind w:left="0" w:firstLine="0"/>
      </w:pPr>
      <w:rPr>
        <w:rFonts w:hint="default"/>
        <w:lang w:val="ru-RU"/>
      </w:rPr>
    </w:lvl>
    <w:lvl w:ilvl="3">
      <w:start w:val="1"/>
      <w:numFmt w:val="decimal"/>
      <w:pStyle w:val="732-20173"/>
      <w:suff w:val="space"/>
      <w:lvlText w:val="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a0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a1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19"/>
  </w:num>
  <w:num w:numId="2">
    <w:abstractNumId w:val="16"/>
  </w:num>
  <w:num w:numId="3">
    <w:abstractNumId w:val="20"/>
  </w:num>
  <w:num w:numId="4">
    <w:abstractNumId w:val="6"/>
  </w:num>
  <w:num w:numId="5">
    <w:abstractNumId w:val="10"/>
  </w:num>
  <w:num w:numId="6">
    <w:abstractNumId w:val="12"/>
  </w:num>
  <w:num w:numId="7">
    <w:abstractNumId w:val="12"/>
    <w:lvlOverride w:ilvl="0">
      <w:startOverride w:val="1"/>
    </w:lvlOverride>
  </w:num>
  <w:num w:numId="8">
    <w:abstractNumId w:val="14"/>
  </w:num>
  <w:num w:numId="9">
    <w:abstractNumId w:val="5"/>
  </w:num>
  <w:num w:numId="10">
    <w:abstractNumId w:val="7"/>
  </w:num>
  <w:num w:numId="11">
    <w:abstractNumId w:val="17"/>
  </w:num>
  <w:num w:numId="12">
    <w:abstractNumId w:val="1"/>
  </w:num>
  <w:num w:numId="13">
    <w:abstractNumId w:val="0"/>
  </w:num>
  <w:num w:numId="14">
    <w:abstractNumId w:val="15"/>
  </w:num>
  <w:num w:numId="15">
    <w:abstractNumId w:val="3"/>
  </w:num>
  <w:num w:numId="16">
    <w:abstractNumId w:val="8"/>
  </w:num>
  <w:num w:numId="17">
    <w:abstractNumId w:val="11"/>
  </w:num>
  <w:num w:numId="18">
    <w:abstractNumId w:val="13"/>
  </w:num>
  <w:num w:numId="19">
    <w:abstractNumId w:val="18"/>
  </w:num>
  <w:num w:numId="20">
    <w:abstractNumId w:val="4"/>
  </w:num>
  <w:num w:numId="21">
    <w:abstractNumId w:val="2"/>
  </w:num>
  <w:num w:numId="22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5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E5"/>
    <w:rsid w:val="000004B9"/>
    <w:rsid w:val="00001641"/>
    <w:rsid w:val="00003521"/>
    <w:rsid w:val="00003E5B"/>
    <w:rsid w:val="00007BF3"/>
    <w:rsid w:val="0001112C"/>
    <w:rsid w:val="0003066E"/>
    <w:rsid w:val="000313A1"/>
    <w:rsid w:val="00033193"/>
    <w:rsid w:val="0003408B"/>
    <w:rsid w:val="00034AEF"/>
    <w:rsid w:val="00036A96"/>
    <w:rsid w:val="000417F0"/>
    <w:rsid w:val="0004239C"/>
    <w:rsid w:val="000459F7"/>
    <w:rsid w:val="00051F91"/>
    <w:rsid w:val="00055527"/>
    <w:rsid w:val="000563AA"/>
    <w:rsid w:val="00056D23"/>
    <w:rsid w:val="00057858"/>
    <w:rsid w:val="00060AEA"/>
    <w:rsid w:val="000805AC"/>
    <w:rsid w:val="00083073"/>
    <w:rsid w:val="00083994"/>
    <w:rsid w:val="00085F57"/>
    <w:rsid w:val="00086830"/>
    <w:rsid w:val="00094329"/>
    <w:rsid w:val="000962FF"/>
    <w:rsid w:val="000A229D"/>
    <w:rsid w:val="000A65F7"/>
    <w:rsid w:val="000A6760"/>
    <w:rsid w:val="000B3814"/>
    <w:rsid w:val="000B495E"/>
    <w:rsid w:val="000B59F4"/>
    <w:rsid w:val="000B6E6A"/>
    <w:rsid w:val="000C17C3"/>
    <w:rsid w:val="000C1AF7"/>
    <w:rsid w:val="000C6F39"/>
    <w:rsid w:val="000D032F"/>
    <w:rsid w:val="000D18D7"/>
    <w:rsid w:val="000E7345"/>
    <w:rsid w:val="000E7DAF"/>
    <w:rsid w:val="000F6B68"/>
    <w:rsid w:val="000F76DD"/>
    <w:rsid w:val="001004BF"/>
    <w:rsid w:val="00100ECF"/>
    <w:rsid w:val="001021D3"/>
    <w:rsid w:val="00103E2D"/>
    <w:rsid w:val="00105FA3"/>
    <w:rsid w:val="001062A1"/>
    <w:rsid w:val="001149A0"/>
    <w:rsid w:val="00116278"/>
    <w:rsid w:val="00116BD1"/>
    <w:rsid w:val="00116CF5"/>
    <w:rsid w:val="001216D2"/>
    <w:rsid w:val="00122D2E"/>
    <w:rsid w:val="00123696"/>
    <w:rsid w:val="00133750"/>
    <w:rsid w:val="001361B6"/>
    <w:rsid w:val="001404BB"/>
    <w:rsid w:val="00141BA0"/>
    <w:rsid w:val="00145A8F"/>
    <w:rsid w:val="00153071"/>
    <w:rsid w:val="00157526"/>
    <w:rsid w:val="00162DF3"/>
    <w:rsid w:val="001631D7"/>
    <w:rsid w:val="001775FC"/>
    <w:rsid w:val="00182B31"/>
    <w:rsid w:val="00184621"/>
    <w:rsid w:val="0018571B"/>
    <w:rsid w:val="00186C85"/>
    <w:rsid w:val="00187D1E"/>
    <w:rsid w:val="0019288B"/>
    <w:rsid w:val="001A38C2"/>
    <w:rsid w:val="001B6FE0"/>
    <w:rsid w:val="001B7525"/>
    <w:rsid w:val="001C058F"/>
    <w:rsid w:val="001C0894"/>
    <w:rsid w:val="001C792A"/>
    <w:rsid w:val="001D5CE5"/>
    <w:rsid w:val="001E1B87"/>
    <w:rsid w:val="001E7F9B"/>
    <w:rsid w:val="001F118E"/>
    <w:rsid w:val="001F5C1D"/>
    <w:rsid w:val="001F6681"/>
    <w:rsid w:val="00201095"/>
    <w:rsid w:val="002018A0"/>
    <w:rsid w:val="002066BD"/>
    <w:rsid w:val="00217836"/>
    <w:rsid w:val="00221635"/>
    <w:rsid w:val="002247E9"/>
    <w:rsid w:val="00231C9A"/>
    <w:rsid w:val="00231F23"/>
    <w:rsid w:val="002343F7"/>
    <w:rsid w:val="0024035A"/>
    <w:rsid w:val="0024436D"/>
    <w:rsid w:val="00245F4C"/>
    <w:rsid w:val="00251FFD"/>
    <w:rsid w:val="00252218"/>
    <w:rsid w:val="00253A73"/>
    <w:rsid w:val="00254534"/>
    <w:rsid w:val="00255420"/>
    <w:rsid w:val="00256659"/>
    <w:rsid w:val="0026635B"/>
    <w:rsid w:val="002665A7"/>
    <w:rsid w:val="00266929"/>
    <w:rsid w:val="00266E82"/>
    <w:rsid w:val="0027129B"/>
    <w:rsid w:val="00275CF8"/>
    <w:rsid w:val="00276039"/>
    <w:rsid w:val="00280C2C"/>
    <w:rsid w:val="002810DF"/>
    <w:rsid w:val="00282432"/>
    <w:rsid w:val="00283EF3"/>
    <w:rsid w:val="00291E00"/>
    <w:rsid w:val="00294DFE"/>
    <w:rsid w:val="002A0259"/>
    <w:rsid w:val="002B001C"/>
    <w:rsid w:val="002B4857"/>
    <w:rsid w:val="002C46AB"/>
    <w:rsid w:val="002C7B42"/>
    <w:rsid w:val="002D076A"/>
    <w:rsid w:val="002D1179"/>
    <w:rsid w:val="002D5B24"/>
    <w:rsid w:val="002E4CBA"/>
    <w:rsid w:val="002E7DE9"/>
    <w:rsid w:val="002F3351"/>
    <w:rsid w:val="003017E3"/>
    <w:rsid w:val="00304DC9"/>
    <w:rsid w:val="003059C4"/>
    <w:rsid w:val="003107E7"/>
    <w:rsid w:val="0031231A"/>
    <w:rsid w:val="00322B3F"/>
    <w:rsid w:val="00322B7A"/>
    <w:rsid w:val="00324E8A"/>
    <w:rsid w:val="0032730F"/>
    <w:rsid w:val="003323DE"/>
    <w:rsid w:val="003330F7"/>
    <w:rsid w:val="00334DF1"/>
    <w:rsid w:val="00346733"/>
    <w:rsid w:val="0035179D"/>
    <w:rsid w:val="003573F9"/>
    <w:rsid w:val="003622CE"/>
    <w:rsid w:val="00365282"/>
    <w:rsid w:val="0036619A"/>
    <w:rsid w:val="00372F07"/>
    <w:rsid w:val="00375018"/>
    <w:rsid w:val="00384D01"/>
    <w:rsid w:val="00384E18"/>
    <w:rsid w:val="00384F1F"/>
    <w:rsid w:val="003855DF"/>
    <w:rsid w:val="00393A88"/>
    <w:rsid w:val="00394A36"/>
    <w:rsid w:val="00395C2F"/>
    <w:rsid w:val="00396302"/>
    <w:rsid w:val="003969E2"/>
    <w:rsid w:val="00397637"/>
    <w:rsid w:val="003A115A"/>
    <w:rsid w:val="003A46BB"/>
    <w:rsid w:val="003A490D"/>
    <w:rsid w:val="003A6602"/>
    <w:rsid w:val="003A67E4"/>
    <w:rsid w:val="003A6A11"/>
    <w:rsid w:val="003B1EAD"/>
    <w:rsid w:val="003B7B7C"/>
    <w:rsid w:val="003C4720"/>
    <w:rsid w:val="003C5704"/>
    <w:rsid w:val="003C5928"/>
    <w:rsid w:val="003C63D6"/>
    <w:rsid w:val="003D54E0"/>
    <w:rsid w:val="003D59DA"/>
    <w:rsid w:val="003E0AAB"/>
    <w:rsid w:val="003E391A"/>
    <w:rsid w:val="003E4CB5"/>
    <w:rsid w:val="003F3CEF"/>
    <w:rsid w:val="003F4DEF"/>
    <w:rsid w:val="003F57A4"/>
    <w:rsid w:val="003F63C7"/>
    <w:rsid w:val="003F769D"/>
    <w:rsid w:val="004017DA"/>
    <w:rsid w:val="0040180B"/>
    <w:rsid w:val="00405F1E"/>
    <w:rsid w:val="00407009"/>
    <w:rsid w:val="004114A8"/>
    <w:rsid w:val="004167EF"/>
    <w:rsid w:val="00417D2B"/>
    <w:rsid w:val="00436ADC"/>
    <w:rsid w:val="00442B52"/>
    <w:rsid w:val="00445000"/>
    <w:rsid w:val="00450FC2"/>
    <w:rsid w:val="004546C4"/>
    <w:rsid w:val="00455142"/>
    <w:rsid w:val="00460AB9"/>
    <w:rsid w:val="00472615"/>
    <w:rsid w:val="00474B40"/>
    <w:rsid w:val="0047618C"/>
    <w:rsid w:val="00477F97"/>
    <w:rsid w:val="00481306"/>
    <w:rsid w:val="00482256"/>
    <w:rsid w:val="004831FF"/>
    <w:rsid w:val="00484F45"/>
    <w:rsid w:val="00486363"/>
    <w:rsid w:val="00487EEB"/>
    <w:rsid w:val="00495EAB"/>
    <w:rsid w:val="004A3C45"/>
    <w:rsid w:val="004A529F"/>
    <w:rsid w:val="004B20C8"/>
    <w:rsid w:val="004B3135"/>
    <w:rsid w:val="004C1507"/>
    <w:rsid w:val="004C4257"/>
    <w:rsid w:val="004D1554"/>
    <w:rsid w:val="004D179E"/>
    <w:rsid w:val="004D45C2"/>
    <w:rsid w:val="004E7785"/>
    <w:rsid w:val="004F0DF4"/>
    <w:rsid w:val="004F4DF4"/>
    <w:rsid w:val="00502B28"/>
    <w:rsid w:val="005070F0"/>
    <w:rsid w:val="005124CE"/>
    <w:rsid w:val="00514513"/>
    <w:rsid w:val="00514C3C"/>
    <w:rsid w:val="005166F9"/>
    <w:rsid w:val="0051768C"/>
    <w:rsid w:val="0052131F"/>
    <w:rsid w:val="005227E0"/>
    <w:rsid w:val="00530A77"/>
    <w:rsid w:val="005333DC"/>
    <w:rsid w:val="00536F9C"/>
    <w:rsid w:val="0054106B"/>
    <w:rsid w:val="00543464"/>
    <w:rsid w:val="0054553F"/>
    <w:rsid w:val="00546FA8"/>
    <w:rsid w:val="00551918"/>
    <w:rsid w:val="00553870"/>
    <w:rsid w:val="00554E23"/>
    <w:rsid w:val="00555D13"/>
    <w:rsid w:val="005561D3"/>
    <w:rsid w:val="00562030"/>
    <w:rsid w:val="005707A3"/>
    <w:rsid w:val="00575096"/>
    <w:rsid w:val="005750CB"/>
    <w:rsid w:val="00580FB9"/>
    <w:rsid w:val="00584B1A"/>
    <w:rsid w:val="00587204"/>
    <w:rsid w:val="0059387E"/>
    <w:rsid w:val="005979AF"/>
    <w:rsid w:val="005A520F"/>
    <w:rsid w:val="005B0BE2"/>
    <w:rsid w:val="005B6485"/>
    <w:rsid w:val="005C190F"/>
    <w:rsid w:val="005C4801"/>
    <w:rsid w:val="005C4AE9"/>
    <w:rsid w:val="005C5C1B"/>
    <w:rsid w:val="005C774E"/>
    <w:rsid w:val="005D52C2"/>
    <w:rsid w:val="005D62A4"/>
    <w:rsid w:val="005D6A51"/>
    <w:rsid w:val="005D7DBA"/>
    <w:rsid w:val="005E3AF0"/>
    <w:rsid w:val="005E4155"/>
    <w:rsid w:val="005E6C31"/>
    <w:rsid w:val="005E7C00"/>
    <w:rsid w:val="005F5985"/>
    <w:rsid w:val="005F7099"/>
    <w:rsid w:val="0060525D"/>
    <w:rsid w:val="00605C69"/>
    <w:rsid w:val="00610B19"/>
    <w:rsid w:val="00614F58"/>
    <w:rsid w:val="006151B9"/>
    <w:rsid w:val="0062320D"/>
    <w:rsid w:val="006235CB"/>
    <w:rsid w:val="006243C8"/>
    <w:rsid w:val="00626ACE"/>
    <w:rsid w:val="006274BB"/>
    <w:rsid w:val="00632A4E"/>
    <w:rsid w:val="00633026"/>
    <w:rsid w:val="0063528D"/>
    <w:rsid w:val="0064157F"/>
    <w:rsid w:val="00641684"/>
    <w:rsid w:val="006419AA"/>
    <w:rsid w:val="00643760"/>
    <w:rsid w:val="006440FC"/>
    <w:rsid w:val="0065136F"/>
    <w:rsid w:val="00654401"/>
    <w:rsid w:val="006623FC"/>
    <w:rsid w:val="006642FB"/>
    <w:rsid w:val="00670857"/>
    <w:rsid w:val="00671B34"/>
    <w:rsid w:val="00671D13"/>
    <w:rsid w:val="0067372D"/>
    <w:rsid w:val="0067601B"/>
    <w:rsid w:val="006873F5"/>
    <w:rsid w:val="0068774B"/>
    <w:rsid w:val="00687BD7"/>
    <w:rsid w:val="00691412"/>
    <w:rsid w:val="0069156A"/>
    <w:rsid w:val="00693FD7"/>
    <w:rsid w:val="00697952"/>
    <w:rsid w:val="00697F56"/>
    <w:rsid w:val="006A7139"/>
    <w:rsid w:val="006B2563"/>
    <w:rsid w:val="006B2F60"/>
    <w:rsid w:val="006C495C"/>
    <w:rsid w:val="006C4C1E"/>
    <w:rsid w:val="006D64B7"/>
    <w:rsid w:val="006D7255"/>
    <w:rsid w:val="006E24E7"/>
    <w:rsid w:val="006E6F68"/>
    <w:rsid w:val="006E7128"/>
    <w:rsid w:val="006E7FF6"/>
    <w:rsid w:val="006F1222"/>
    <w:rsid w:val="006F1C77"/>
    <w:rsid w:val="00702DBD"/>
    <w:rsid w:val="00705E61"/>
    <w:rsid w:val="00706232"/>
    <w:rsid w:val="007137D7"/>
    <w:rsid w:val="00716012"/>
    <w:rsid w:val="007243EE"/>
    <w:rsid w:val="007260CA"/>
    <w:rsid w:val="00727C22"/>
    <w:rsid w:val="007401B6"/>
    <w:rsid w:val="00744963"/>
    <w:rsid w:val="00744D52"/>
    <w:rsid w:val="00746A30"/>
    <w:rsid w:val="00755F5F"/>
    <w:rsid w:val="00761C8E"/>
    <w:rsid w:val="0076414E"/>
    <w:rsid w:val="0076601B"/>
    <w:rsid w:val="007672CB"/>
    <w:rsid w:val="00767A39"/>
    <w:rsid w:val="007801A4"/>
    <w:rsid w:val="00783471"/>
    <w:rsid w:val="00784097"/>
    <w:rsid w:val="007A0DA0"/>
    <w:rsid w:val="007A197E"/>
    <w:rsid w:val="007A4176"/>
    <w:rsid w:val="007A4A8D"/>
    <w:rsid w:val="007B51CA"/>
    <w:rsid w:val="007B782B"/>
    <w:rsid w:val="007C6B4C"/>
    <w:rsid w:val="007C7461"/>
    <w:rsid w:val="007E0F8B"/>
    <w:rsid w:val="007E3B5B"/>
    <w:rsid w:val="007E48A8"/>
    <w:rsid w:val="007E516A"/>
    <w:rsid w:val="007F2A92"/>
    <w:rsid w:val="007F43C8"/>
    <w:rsid w:val="007F54AA"/>
    <w:rsid w:val="007F7673"/>
    <w:rsid w:val="0080328B"/>
    <w:rsid w:val="008036C9"/>
    <w:rsid w:val="008059E8"/>
    <w:rsid w:val="00806A59"/>
    <w:rsid w:val="00807919"/>
    <w:rsid w:val="008121C3"/>
    <w:rsid w:val="00813C5E"/>
    <w:rsid w:val="0081453B"/>
    <w:rsid w:val="00820A0E"/>
    <w:rsid w:val="00821222"/>
    <w:rsid w:val="0082174C"/>
    <w:rsid w:val="00832894"/>
    <w:rsid w:val="00833A23"/>
    <w:rsid w:val="0083444C"/>
    <w:rsid w:val="00835E59"/>
    <w:rsid w:val="008422EA"/>
    <w:rsid w:val="00842878"/>
    <w:rsid w:val="00843FDF"/>
    <w:rsid w:val="00847714"/>
    <w:rsid w:val="008534AD"/>
    <w:rsid w:val="00854D12"/>
    <w:rsid w:val="00856539"/>
    <w:rsid w:val="00857968"/>
    <w:rsid w:val="00857EE9"/>
    <w:rsid w:val="0086274A"/>
    <w:rsid w:val="0086509A"/>
    <w:rsid w:val="008653FA"/>
    <w:rsid w:val="00866DB8"/>
    <w:rsid w:val="00866FAA"/>
    <w:rsid w:val="00867D95"/>
    <w:rsid w:val="00867F15"/>
    <w:rsid w:val="00867FD2"/>
    <w:rsid w:val="0087010C"/>
    <w:rsid w:val="008711AD"/>
    <w:rsid w:val="008723EB"/>
    <w:rsid w:val="00883922"/>
    <w:rsid w:val="00886B97"/>
    <w:rsid w:val="00887D9F"/>
    <w:rsid w:val="0089152C"/>
    <w:rsid w:val="0089156B"/>
    <w:rsid w:val="008939C0"/>
    <w:rsid w:val="008972F4"/>
    <w:rsid w:val="00897E9A"/>
    <w:rsid w:val="008A59DE"/>
    <w:rsid w:val="008B050F"/>
    <w:rsid w:val="008B2100"/>
    <w:rsid w:val="008B3CC0"/>
    <w:rsid w:val="008C0C2F"/>
    <w:rsid w:val="008C4939"/>
    <w:rsid w:val="008C65EB"/>
    <w:rsid w:val="008E0A94"/>
    <w:rsid w:val="008E1A37"/>
    <w:rsid w:val="008E3588"/>
    <w:rsid w:val="008F1190"/>
    <w:rsid w:val="008F1F7A"/>
    <w:rsid w:val="008F3B35"/>
    <w:rsid w:val="008F3FCC"/>
    <w:rsid w:val="008F5B6A"/>
    <w:rsid w:val="0090024B"/>
    <w:rsid w:val="00902B6D"/>
    <w:rsid w:val="0090334E"/>
    <w:rsid w:val="00906BCE"/>
    <w:rsid w:val="009214AC"/>
    <w:rsid w:val="00921EC0"/>
    <w:rsid w:val="0092600E"/>
    <w:rsid w:val="00935CC8"/>
    <w:rsid w:val="00942389"/>
    <w:rsid w:val="00950638"/>
    <w:rsid w:val="00952D5B"/>
    <w:rsid w:val="009602DD"/>
    <w:rsid w:val="00960A21"/>
    <w:rsid w:val="00960CB3"/>
    <w:rsid w:val="00973FF1"/>
    <w:rsid w:val="0097678F"/>
    <w:rsid w:val="0097792C"/>
    <w:rsid w:val="00977D0D"/>
    <w:rsid w:val="00981A21"/>
    <w:rsid w:val="009839B3"/>
    <w:rsid w:val="00986064"/>
    <w:rsid w:val="0098701B"/>
    <w:rsid w:val="0099174E"/>
    <w:rsid w:val="0099269E"/>
    <w:rsid w:val="0099562D"/>
    <w:rsid w:val="00995841"/>
    <w:rsid w:val="00995DA6"/>
    <w:rsid w:val="0099602C"/>
    <w:rsid w:val="00996759"/>
    <w:rsid w:val="009A08F6"/>
    <w:rsid w:val="009A2DD3"/>
    <w:rsid w:val="009A2E46"/>
    <w:rsid w:val="009A5582"/>
    <w:rsid w:val="009B0197"/>
    <w:rsid w:val="009B01F3"/>
    <w:rsid w:val="009B11F2"/>
    <w:rsid w:val="009B290B"/>
    <w:rsid w:val="009C0D0F"/>
    <w:rsid w:val="009C5305"/>
    <w:rsid w:val="009D10EF"/>
    <w:rsid w:val="009D3AAE"/>
    <w:rsid w:val="009E0CA0"/>
    <w:rsid w:val="009E3E4A"/>
    <w:rsid w:val="009E6021"/>
    <w:rsid w:val="009F2E12"/>
    <w:rsid w:val="00A07638"/>
    <w:rsid w:val="00A20E1D"/>
    <w:rsid w:val="00A2149E"/>
    <w:rsid w:val="00A31C65"/>
    <w:rsid w:val="00A32D2B"/>
    <w:rsid w:val="00A41A96"/>
    <w:rsid w:val="00A47A57"/>
    <w:rsid w:val="00A500DA"/>
    <w:rsid w:val="00A504FD"/>
    <w:rsid w:val="00A506CD"/>
    <w:rsid w:val="00A557C6"/>
    <w:rsid w:val="00A6047E"/>
    <w:rsid w:val="00A60A6A"/>
    <w:rsid w:val="00A60BE4"/>
    <w:rsid w:val="00A612C1"/>
    <w:rsid w:val="00A62791"/>
    <w:rsid w:val="00A62B51"/>
    <w:rsid w:val="00A62E97"/>
    <w:rsid w:val="00A70283"/>
    <w:rsid w:val="00A71BFA"/>
    <w:rsid w:val="00A72EF2"/>
    <w:rsid w:val="00A7347E"/>
    <w:rsid w:val="00A91EBC"/>
    <w:rsid w:val="00A94EFC"/>
    <w:rsid w:val="00A96F91"/>
    <w:rsid w:val="00A9765B"/>
    <w:rsid w:val="00AA323F"/>
    <w:rsid w:val="00AA5FD1"/>
    <w:rsid w:val="00AA6243"/>
    <w:rsid w:val="00AA7232"/>
    <w:rsid w:val="00AB59F1"/>
    <w:rsid w:val="00AC0547"/>
    <w:rsid w:val="00AC0910"/>
    <w:rsid w:val="00AC6363"/>
    <w:rsid w:val="00AD2AA2"/>
    <w:rsid w:val="00AD6B2B"/>
    <w:rsid w:val="00AE0203"/>
    <w:rsid w:val="00AE737D"/>
    <w:rsid w:val="00AE7471"/>
    <w:rsid w:val="00AE7945"/>
    <w:rsid w:val="00AF7A4E"/>
    <w:rsid w:val="00B01DFA"/>
    <w:rsid w:val="00B113AB"/>
    <w:rsid w:val="00B13294"/>
    <w:rsid w:val="00B269D1"/>
    <w:rsid w:val="00B26E2A"/>
    <w:rsid w:val="00B30ABB"/>
    <w:rsid w:val="00B34FEE"/>
    <w:rsid w:val="00B41CBC"/>
    <w:rsid w:val="00B477D4"/>
    <w:rsid w:val="00B54A79"/>
    <w:rsid w:val="00B602E7"/>
    <w:rsid w:val="00B61B14"/>
    <w:rsid w:val="00B6369B"/>
    <w:rsid w:val="00B640BE"/>
    <w:rsid w:val="00B65EBA"/>
    <w:rsid w:val="00B71A95"/>
    <w:rsid w:val="00B77307"/>
    <w:rsid w:val="00B7754D"/>
    <w:rsid w:val="00B823AA"/>
    <w:rsid w:val="00B8574D"/>
    <w:rsid w:val="00B85E39"/>
    <w:rsid w:val="00B91180"/>
    <w:rsid w:val="00B91B6A"/>
    <w:rsid w:val="00BA0433"/>
    <w:rsid w:val="00BB2173"/>
    <w:rsid w:val="00BB3BE8"/>
    <w:rsid w:val="00BB5FB2"/>
    <w:rsid w:val="00BB6FE0"/>
    <w:rsid w:val="00BC160B"/>
    <w:rsid w:val="00BC2702"/>
    <w:rsid w:val="00BC70E0"/>
    <w:rsid w:val="00BD0024"/>
    <w:rsid w:val="00BD4F11"/>
    <w:rsid w:val="00BD61AF"/>
    <w:rsid w:val="00BD775D"/>
    <w:rsid w:val="00BE13A8"/>
    <w:rsid w:val="00BE4F9E"/>
    <w:rsid w:val="00BE6B9E"/>
    <w:rsid w:val="00C032D2"/>
    <w:rsid w:val="00C0466C"/>
    <w:rsid w:val="00C053C8"/>
    <w:rsid w:val="00C0766E"/>
    <w:rsid w:val="00C14851"/>
    <w:rsid w:val="00C15419"/>
    <w:rsid w:val="00C154A9"/>
    <w:rsid w:val="00C20085"/>
    <w:rsid w:val="00C20F24"/>
    <w:rsid w:val="00C26158"/>
    <w:rsid w:val="00C30F52"/>
    <w:rsid w:val="00C3728C"/>
    <w:rsid w:val="00C40F2A"/>
    <w:rsid w:val="00C421C9"/>
    <w:rsid w:val="00C52A53"/>
    <w:rsid w:val="00C533F5"/>
    <w:rsid w:val="00C53D15"/>
    <w:rsid w:val="00C55010"/>
    <w:rsid w:val="00C5570A"/>
    <w:rsid w:val="00C60A5C"/>
    <w:rsid w:val="00C60D30"/>
    <w:rsid w:val="00C668ED"/>
    <w:rsid w:val="00C76AB3"/>
    <w:rsid w:val="00C77810"/>
    <w:rsid w:val="00C868C6"/>
    <w:rsid w:val="00C90EB2"/>
    <w:rsid w:val="00C919C3"/>
    <w:rsid w:val="00C945B8"/>
    <w:rsid w:val="00CA2AFE"/>
    <w:rsid w:val="00CA4965"/>
    <w:rsid w:val="00CA5CCB"/>
    <w:rsid w:val="00CA7682"/>
    <w:rsid w:val="00CA7E4A"/>
    <w:rsid w:val="00CB11E7"/>
    <w:rsid w:val="00CB1A33"/>
    <w:rsid w:val="00CB46E3"/>
    <w:rsid w:val="00CB5E41"/>
    <w:rsid w:val="00CB7951"/>
    <w:rsid w:val="00CC0D9D"/>
    <w:rsid w:val="00CC14D1"/>
    <w:rsid w:val="00CC2A1F"/>
    <w:rsid w:val="00CD1C16"/>
    <w:rsid w:val="00CD1D8A"/>
    <w:rsid w:val="00CD3D56"/>
    <w:rsid w:val="00CD55BF"/>
    <w:rsid w:val="00CD68CF"/>
    <w:rsid w:val="00CD6971"/>
    <w:rsid w:val="00CD73B3"/>
    <w:rsid w:val="00CE3D0A"/>
    <w:rsid w:val="00CF0FFD"/>
    <w:rsid w:val="00CF2B19"/>
    <w:rsid w:val="00CF2E02"/>
    <w:rsid w:val="00CF5F80"/>
    <w:rsid w:val="00CF6D8F"/>
    <w:rsid w:val="00CF7CCB"/>
    <w:rsid w:val="00D013A0"/>
    <w:rsid w:val="00D07C12"/>
    <w:rsid w:val="00D11879"/>
    <w:rsid w:val="00D155C0"/>
    <w:rsid w:val="00D179B6"/>
    <w:rsid w:val="00D22B6B"/>
    <w:rsid w:val="00D2388E"/>
    <w:rsid w:val="00D3083E"/>
    <w:rsid w:val="00D30D7A"/>
    <w:rsid w:val="00D31E72"/>
    <w:rsid w:val="00D32F58"/>
    <w:rsid w:val="00D333A3"/>
    <w:rsid w:val="00D4067F"/>
    <w:rsid w:val="00D40CE8"/>
    <w:rsid w:val="00D41985"/>
    <w:rsid w:val="00D423FD"/>
    <w:rsid w:val="00D427EB"/>
    <w:rsid w:val="00D42C88"/>
    <w:rsid w:val="00D452F0"/>
    <w:rsid w:val="00D47EC0"/>
    <w:rsid w:val="00D55B81"/>
    <w:rsid w:val="00D56E32"/>
    <w:rsid w:val="00D601FB"/>
    <w:rsid w:val="00D6194C"/>
    <w:rsid w:val="00D62533"/>
    <w:rsid w:val="00D63CE4"/>
    <w:rsid w:val="00D6773D"/>
    <w:rsid w:val="00D744E8"/>
    <w:rsid w:val="00D74D02"/>
    <w:rsid w:val="00D7758F"/>
    <w:rsid w:val="00D836C2"/>
    <w:rsid w:val="00D87525"/>
    <w:rsid w:val="00D91574"/>
    <w:rsid w:val="00D92448"/>
    <w:rsid w:val="00D92C85"/>
    <w:rsid w:val="00D972DC"/>
    <w:rsid w:val="00D9799F"/>
    <w:rsid w:val="00DA0AC2"/>
    <w:rsid w:val="00DB28B4"/>
    <w:rsid w:val="00DB52BD"/>
    <w:rsid w:val="00DB6B82"/>
    <w:rsid w:val="00DB7635"/>
    <w:rsid w:val="00DB7839"/>
    <w:rsid w:val="00DC2D20"/>
    <w:rsid w:val="00DC39CA"/>
    <w:rsid w:val="00DC5428"/>
    <w:rsid w:val="00DD6FA0"/>
    <w:rsid w:val="00DE24E0"/>
    <w:rsid w:val="00DE6913"/>
    <w:rsid w:val="00DF01ED"/>
    <w:rsid w:val="00DF1321"/>
    <w:rsid w:val="00DF271E"/>
    <w:rsid w:val="00DF554A"/>
    <w:rsid w:val="00DF7406"/>
    <w:rsid w:val="00E02632"/>
    <w:rsid w:val="00E22814"/>
    <w:rsid w:val="00E27416"/>
    <w:rsid w:val="00E32172"/>
    <w:rsid w:val="00E35890"/>
    <w:rsid w:val="00E41BD8"/>
    <w:rsid w:val="00E43CD6"/>
    <w:rsid w:val="00E442BB"/>
    <w:rsid w:val="00E57918"/>
    <w:rsid w:val="00E62ED3"/>
    <w:rsid w:val="00E6406E"/>
    <w:rsid w:val="00E64BCE"/>
    <w:rsid w:val="00E67452"/>
    <w:rsid w:val="00E67A7E"/>
    <w:rsid w:val="00E70365"/>
    <w:rsid w:val="00E70406"/>
    <w:rsid w:val="00E71FDF"/>
    <w:rsid w:val="00E810C8"/>
    <w:rsid w:val="00E812DD"/>
    <w:rsid w:val="00E82AEF"/>
    <w:rsid w:val="00E83F41"/>
    <w:rsid w:val="00E86EDE"/>
    <w:rsid w:val="00E90AC3"/>
    <w:rsid w:val="00E91C18"/>
    <w:rsid w:val="00EA7881"/>
    <w:rsid w:val="00EB4066"/>
    <w:rsid w:val="00EC6516"/>
    <w:rsid w:val="00ED0880"/>
    <w:rsid w:val="00ED13D0"/>
    <w:rsid w:val="00ED7B6C"/>
    <w:rsid w:val="00EE3886"/>
    <w:rsid w:val="00EE636D"/>
    <w:rsid w:val="00EF0D57"/>
    <w:rsid w:val="00EF2441"/>
    <w:rsid w:val="00EF6954"/>
    <w:rsid w:val="00EF6B16"/>
    <w:rsid w:val="00F00F8F"/>
    <w:rsid w:val="00F06B3E"/>
    <w:rsid w:val="00F10A23"/>
    <w:rsid w:val="00F142C5"/>
    <w:rsid w:val="00F15A67"/>
    <w:rsid w:val="00F17AE5"/>
    <w:rsid w:val="00F20DB7"/>
    <w:rsid w:val="00F23BE7"/>
    <w:rsid w:val="00F31945"/>
    <w:rsid w:val="00F3552C"/>
    <w:rsid w:val="00F4046D"/>
    <w:rsid w:val="00F417A0"/>
    <w:rsid w:val="00F4222B"/>
    <w:rsid w:val="00F528F8"/>
    <w:rsid w:val="00F60B34"/>
    <w:rsid w:val="00F6136A"/>
    <w:rsid w:val="00F66592"/>
    <w:rsid w:val="00F66950"/>
    <w:rsid w:val="00F67E4B"/>
    <w:rsid w:val="00F773E5"/>
    <w:rsid w:val="00F81BF7"/>
    <w:rsid w:val="00F82DF2"/>
    <w:rsid w:val="00F840AE"/>
    <w:rsid w:val="00F86FC6"/>
    <w:rsid w:val="00F870DB"/>
    <w:rsid w:val="00F87465"/>
    <w:rsid w:val="00F9187D"/>
    <w:rsid w:val="00F92E25"/>
    <w:rsid w:val="00F95A84"/>
    <w:rsid w:val="00F96746"/>
    <w:rsid w:val="00F97A0F"/>
    <w:rsid w:val="00FA5DD4"/>
    <w:rsid w:val="00FB420B"/>
    <w:rsid w:val="00FB4CC5"/>
    <w:rsid w:val="00FB578F"/>
    <w:rsid w:val="00FC0A4A"/>
    <w:rsid w:val="00FD2479"/>
    <w:rsid w:val="00FD59E0"/>
    <w:rsid w:val="00FD7736"/>
    <w:rsid w:val="00FD7999"/>
    <w:rsid w:val="00FE4075"/>
    <w:rsid w:val="00FE5447"/>
    <w:rsid w:val="00FE673B"/>
    <w:rsid w:val="00FF7574"/>
    <w:rsid w:val="49B9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CA7205"/>
  <w15:chartTrackingRefBased/>
  <w15:docId w15:val="{655B062D-7DFA-43A8-A061-066FD0C7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405F1E"/>
    <w:pPr>
      <w:spacing w:after="0" w:line="288" w:lineRule="auto"/>
      <w:ind w:firstLine="720"/>
      <w:jc w:val="both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styleId="1">
    <w:name w:val="heading 1"/>
    <w:basedOn w:val="a2"/>
    <w:next w:val="a2"/>
    <w:link w:val="10"/>
    <w:uiPriority w:val="9"/>
    <w:qFormat/>
    <w:rsid w:val="00DF55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qFormat/>
    <w:rsid w:val="00DF55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DF55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DF55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rsid w:val="00DF554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unhideWhenUsed/>
    <w:qFormat/>
    <w:rsid w:val="00DF554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DF554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rsid w:val="00DF554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unhideWhenUsed/>
    <w:rsid w:val="00DF554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732-20174">
    <w:name w:val="Обычный текст ГОСТ 7.32-2017"/>
    <w:link w:val="732-20175"/>
    <w:qFormat/>
    <w:rsid w:val="00DF554A"/>
    <w:pPr>
      <w:keepNext/>
      <w:keepLines/>
      <w:spacing w:after="0"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732-20171">
    <w:name w:val="Раздел ГОСТ 7.32-2017"/>
    <w:basedOn w:val="732-20174"/>
    <w:next w:val="732-20174"/>
    <w:link w:val="732-20176"/>
    <w:qFormat/>
    <w:rsid w:val="001631D7"/>
    <w:pPr>
      <w:numPr>
        <w:ilvl w:val="1"/>
        <w:numId w:val="3"/>
      </w:numPr>
      <w:spacing w:after="120"/>
      <w:jc w:val="left"/>
      <w:outlineLvl w:val="0"/>
    </w:pPr>
    <w:rPr>
      <w:b/>
    </w:rPr>
  </w:style>
  <w:style w:type="character" w:customStyle="1" w:styleId="20">
    <w:name w:val="Заголовок 2 Знак"/>
    <w:basedOn w:val="a3"/>
    <w:link w:val="2"/>
    <w:uiPriority w:val="9"/>
    <w:rsid w:val="00DF55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3"/>
    <w:link w:val="1"/>
    <w:uiPriority w:val="9"/>
    <w:rsid w:val="00DF5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rsid w:val="00DF55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3"/>
    <w:link w:val="4"/>
    <w:uiPriority w:val="9"/>
    <w:rsid w:val="00DF55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3"/>
    <w:link w:val="5"/>
    <w:uiPriority w:val="9"/>
    <w:rsid w:val="00DF554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DF554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3"/>
    <w:link w:val="7"/>
    <w:uiPriority w:val="9"/>
    <w:rsid w:val="00DF554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DF554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rsid w:val="00DF554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732-20172">
    <w:name w:val="Подраздел ГОСТ 7.32-2017"/>
    <w:basedOn w:val="732-20171"/>
    <w:next w:val="732-20174"/>
    <w:qFormat/>
    <w:rsid w:val="008C0C2F"/>
    <w:pPr>
      <w:numPr>
        <w:ilvl w:val="2"/>
      </w:numPr>
      <w:spacing w:after="0"/>
      <w:outlineLvl w:val="1"/>
    </w:pPr>
  </w:style>
  <w:style w:type="paragraph" w:customStyle="1" w:styleId="732-20173">
    <w:name w:val="Пункт ГОСТ 7.32-2017"/>
    <w:basedOn w:val="732-20172"/>
    <w:next w:val="732-20174"/>
    <w:qFormat/>
    <w:rsid w:val="00CF0FFD"/>
    <w:pPr>
      <w:numPr>
        <w:ilvl w:val="3"/>
      </w:numPr>
      <w:spacing w:after="140"/>
      <w:outlineLvl w:val="2"/>
    </w:pPr>
    <w:rPr>
      <w:b w:val="0"/>
    </w:rPr>
  </w:style>
  <w:style w:type="paragraph" w:customStyle="1" w:styleId="732-20170">
    <w:name w:val="Подпункт ГОСТ 7.32-2017"/>
    <w:basedOn w:val="732-20173"/>
    <w:next w:val="732-20174"/>
    <w:qFormat/>
    <w:rsid w:val="001B6FE0"/>
    <w:pPr>
      <w:numPr>
        <w:numId w:val="1"/>
      </w:numPr>
      <w:ind w:left="709" w:hanging="709"/>
      <w:outlineLvl w:val="3"/>
    </w:pPr>
  </w:style>
  <w:style w:type="paragraph" w:customStyle="1" w:styleId="732-2017">
    <w:name w:val="Подпись к рисунку ГОСТ 7.32-2017"/>
    <w:basedOn w:val="732-20174"/>
    <w:next w:val="732-20174"/>
    <w:rsid w:val="00141BA0"/>
    <w:pPr>
      <w:numPr>
        <w:numId w:val="2"/>
      </w:numPr>
      <w:tabs>
        <w:tab w:val="num" w:pos="360"/>
      </w:tabs>
      <w:spacing w:after="600"/>
      <w:ind w:left="0" w:firstLine="709"/>
      <w:jc w:val="center"/>
    </w:pPr>
  </w:style>
  <w:style w:type="paragraph" w:customStyle="1" w:styleId="732-20177">
    <w:name w:val="Название таблицы ГОСТ 7.32-2017"/>
    <w:basedOn w:val="732-20174"/>
    <w:next w:val="732-20174"/>
    <w:link w:val="732-20178"/>
    <w:qFormat/>
    <w:rsid w:val="00E67A7E"/>
    <w:pPr>
      <w:ind w:firstLine="0"/>
      <w:jc w:val="left"/>
    </w:pPr>
  </w:style>
  <w:style w:type="paragraph" w:customStyle="1" w:styleId="732-20179">
    <w:name w:val="Формула ГОСТ 7.32-2017"/>
    <w:basedOn w:val="732-20174"/>
    <w:next w:val="732-20174"/>
    <w:qFormat/>
    <w:rsid w:val="001775FC"/>
    <w:pPr>
      <w:tabs>
        <w:tab w:val="center" w:pos="4678"/>
        <w:tab w:val="right" w:pos="9355"/>
      </w:tabs>
      <w:jc w:val="center"/>
    </w:pPr>
  </w:style>
  <w:style w:type="character" w:styleId="a6">
    <w:name w:val="Placeholder Text"/>
    <w:basedOn w:val="a3"/>
    <w:uiPriority w:val="99"/>
    <w:semiHidden/>
    <w:rsid w:val="00C421C9"/>
    <w:rPr>
      <w:color w:val="808080"/>
    </w:rPr>
  </w:style>
  <w:style w:type="paragraph" w:customStyle="1" w:styleId="a">
    <w:name w:val="Введение"/>
    <w:basedOn w:val="732-20174"/>
    <w:next w:val="732-20174"/>
    <w:qFormat/>
    <w:rsid w:val="00693FD7"/>
    <w:pPr>
      <w:pageBreakBefore/>
      <w:numPr>
        <w:numId w:val="3"/>
      </w:numPr>
      <w:jc w:val="center"/>
      <w:outlineLvl w:val="0"/>
    </w:pPr>
    <w:rPr>
      <w:b/>
      <w:caps/>
    </w:rPr>
  </w:style>
  <w:style w:type="paragraph" w:customStyle="1" w:styleId="a1">
    <w:name w:val="Источники"/>
    <w:basedOn w:val="732-20171"/>
    <w:next w:val="732-20174"/>
    <w:qFormat/>
    <w:rsid w:val="00867F15"/>
    <w:pPr>
      <w:numPr>
        <w:ilvl w:val="5"/>
      </w:numPr>
      <w:tabs>
        <w:tab w:val="num" w:pos="360"/>
      </w:tabs>
      <w:jc w:val="center"/>
      <w:outlineLvl w:val="6"/>
    </w:pPr>
    <w:rPr>
      <w:caps/>
    </w:rPr>
  </w:style>
  <w:style w:type="character" w:styleId="a7">
    <w:name w:val="Unresolved Mention"/>
    <w:basedOn w:val="a3"/>
    <w:uiPriority w:val="99"/>
    <w:semiHidden/>
    <w:unhideWhenUsed/>
    <w:rsid w:val="00821222"/>
    <w:rPr>
      <w:color w:val="605E5C"/>
      <w:shd w:val="clear" w:color="auto" w:fill="E1DFDD"/>
    </w:rPr>
  </w:style>
  <w:style w:type="paragraph" w:customStyle="1" w:styleId="a0">
    <w:name w:val="Заключение"/>
    <w:basedOn w:val="a"/>
    <w:next w:val="732-20174"/>
    <w:qFormat/>
    <w:rsid w:val="007401B6"/>
    <w:pPr>
      <w:numPr>
        <w:ilvl w:val="4"/>
      </w:numPr>
    </w:pPr>
  </w:style>
  <w:style w:type="paragraph" w:styleId="a8">
    <w:name w:val="TOC Heading"/>
    <w:basedOn w:val="1"/>
    <w:next w:val="a2"/>
    <w:uiPriority w:val="39"/>
    <w:unhideWhenUsed/>
    <w:qFormat/>
    <w:rsid w:val="00867F15"/>
    <w:pPr>
      <w:spacing w:line="259" w:lineRule="auto"/>
      <w:ind w:firstLine="0"/>
      <w:outlineLvl w:val="9"/>
    </w:pPr>
  </w:style>
  <w:style w:type="table" w:styleId="a9">
    <w:name w:val="Table Grid"/>
    <w:basedOn w:val="a4"/>
    <w:uiPriority w:val="39"/>
    <w:rsid w:val="00007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Текст таблицы"/>
    <w:basedOn w:val="732-20174"/>
    <w:qFormat/>
    <w:rsid w:val="007E48A8"/>
    <w:pPr>
      <w:ind w:firstLine="0"/>
      <w:jc w:val="center"/>
    </w:pPr>
    <w:rPr>
      <w:sz w:val="24"/>
      <w:szCs w:val="24"/>
    </w:rPr>
  </w:style>
  <w:style w:type="paragraph" w:styleId="ab">
    <w:name w:val="endnote text"/>
    <w:basedOn w:val="a2"/>
    <w:link w:val="ac"/>
    <w:uiPriority w:val="99"/>
    <w:semiHidden/>
    <w:unhideWhenUsed/>
    <w:rsid w:val="00F87465"/>
    <w:pPr>
      <w:spacing w:line="240" w:lineRule="auto"/>
    </w:pPr>
    <w:rPr>
      <w:sz w:val="20"/>
    </w:rPr>
  </w:style>
  <w:style w:type="character" w:customStyle="1" w:styleId="ac">
    <w:name w:val="Текст концевой сноски Знак"/>
    <w:basedOn w:val="a3"/>
    <w:link w:val="ab"/>
    <w:uiPriority w:val="99"/>
    <w:semiHidden/>
    <w:rsid w:val="00F87465"/>
    <w:rPr>
      <w:rFonts w:ascii="Times New Roman" w:hAnsi="Times New Roman"/>
      <w:kern w:val="0"/>
      <w:sz w:val="20"/>
      <w:szCs w:val="20"/>
      <w14:ligatures w14:val="none"/>
    </w:rPr>
  </w:style>
  <w:style w:type="character" w:styleId="ad">
    <w:name w:val="endnote reference"/>
    <w:basedOn w:val="a3"/>
    <w:uiPriority w:val="99"/>
    <w:semiHidden/>
    <w:unhideWhenUsed/>
    <w:rsid w:val="00F87465"/>
    <w:rPr>
      <w:vertAlign w:val="superscript"/>
    </w:rPr>
  </w:style>
  <w:style w:type="paragraph" w:styleId="ae">
    <w:name w:val="footnote text"/>
    <w:basedOn w:val="a2"/>
    <w:link w:val="af"/>
    <w:uiPriority w:val="99"/>
    <w:semiHidden/>
    <w:unhideWhenUsed/>
    <w:rsid w:val="00F87465"/>
    <w:pPr>
      <w:spacing w:line="240" w:lineRule="auto"/>
    </w:pPr>
    <w:rPr>
      <w:sz w:val="20"/>
    </w:rPr>
  </w:style>
  <w:style w:type="character" w:customStyle="1" w:styleId="af">
    <w:name w:val="Текст сноски Знак"/>
    <w:basedOn w:val="a3"/>
    <w:link w:val="ae"/>
    <w:uiPriority w:val="99"/>
    <w:semiHidden/>
    <w:rsid w:val="00F87465"/>
    <w:rPr>
      <w:rFonts w:ascii="Times New Roman" w:hAnsi="Times New Roman"/>
      <w:kern w:val="0"/>
      <w:sz w:val="20"/>
      <w:szCs w:val="20"/>
      <w14:ligatures w14:val="none"/>
    </w:rPr>
  </w:style>
  <w:style w:type="character" w:styleId="af0">
    <w:name w:val="footnote reference"/>
    <w:basedOn w:val="a3"/>
    <w:uiPriority w:val="99"/>
    <w:semiHidden/>
    <w:unhideWhenUsed/>
    <w:rsid w:val="00F87465"/>
    <w:rPr>
      <w:vertAlign w:val="superscript"/>
    </w:rPr>
  </w:style>
  <w:style w:type="paragraph" w:styleId="af1">
    <w:name w:val="Normal (Web)"/>
    <w:basedOn w:val="a2"/>
    <w:uiPriority w:val="99"/>
    <w:unhideWhenUsed/>
    <w:rsid w:val="003017E3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styleId="af2">
    <w:name w:val="FollowedHyperlink"/>
    <w:basedOn w:val="a3"/>
    <w:uiPriority w:val="99"/>
    <w:semiHidden/>
    <w:unhideWhenUsed/>
    <w:rsid w:val="00E812DD"/>
    <w:rPr>
      <w:color w:val="954F72" w:themeColor="followedHyperlink"/>
      <w:u w:val="single"/>
    </w:rPr>
  </w:style>
  <w:style w:type="paragraph" w:styleId="af3">
    <w:name w:val="List Paragraph"/>
    <w:basedOn w:val="a2"/>
    <w:uiPriority w:val="34"/>
    <w:qFormat/>
    <w:rsid w:val="00100ECF"/>
    <w:pPr>
      <w:ind w:left="720"/>
      <w:contextualSpacing/>
    </w:pPr>
  </w:style>
  <w:style w:type="paragraph" w:customStyle="1" w:styleId="af4">
    <w:name w:val="Введение без содержания"/>
    <w:basedOn w:val="a"/>
    <w:qFormat/>
    <w:rsid w:val="00E67A7E"/>
    <w:pPr>
      <w:outlineLvl w:val="9"/>
    </w:pPr>
    <w:rPr>
      <w:szCs w:val="24"/>
    </w:rPr>
  </w:style>
  <w:style w:type="character" w:styleId="af5">
    <w:name w:val="annotation reference"/>
    <w:basedOn w:val="a3"/>
    <w:uiPriority w:val="99"/>
    <w:semiHidden/>
    <w:unhideWhenUsed/>
    <w:rsid w:val="009B11F2"/>
    <w:rPr>
      <w:sz w:val="16"/>
      <w:szCs w:val="16"/>
    </w:rPr>
  </w:style>
  <w:style w:type="paragraph" w:styleId="af6">
    <w:name w:val="annotation text"/>
    <w:basedOn w:val="a2"/>
    <w:link w:val="af7"/>
    <w:uiPriority w:val="99"/>
    <w:semiHidden/>
    <w:unhideWhenUsed/>
    <w:rsid w:val="009B11F2"/>
    <w:pPr>
      <w:spacing w:line="240" w:lineRule="auto"/>
    </w:pPr>
    <w:rPr>
      <w:sz w:val="20"/>
    </w:rPr>
  </w:style>
  <w:style w:type="character" w:customStyle="1" w:styleId="af7">
    <w:name w:val="Текст примечания Знак"/>
    <w:basedOn w:val="a3"/>
    <w:link w:val="af6"/>
    <w:uiPriority w:val="99"/>
    <w:semiHidden/>
    <w:rsid w:val="009B11F2"/>
    <w:rPr>
      <w:rFonts w:ascii="Times New Roman" w:hAnsi="Times New Roman"/>
      <w:kern w:val="0"/>
      <w:sz w:val="20"/>
      <w:szCs w:val="20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B11F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B11F2"/>
    <w:rPr>
      <w:rFonts w:ascii="Times New Roman" w:hAnsi="Times New Roman"/>
      <w:b/>
      <w:bCs/>
      <w:kern w:val="0"/>
      <w:sz w:val="20"/>
      <w:szCs w:val="20"/>
      <w14:ligatures w14:val="none"/>
    </w:rPr>
  </w:style>
  <w:style w:type="table" w:customStyle="1" w:styleId="TableNormal1">
    <w:name w:val="Table Normal1"/>
    <w:rsid w:val="00B7754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a">
    <w:name w:val="Для кода стиль шрифта"/>
    <w:link w:val="afb"/>
    <w:qFormat/>
    <w:rsid w:val="00EE636D"/>
    <w:pPr>
      <w:spacing w:after="0" w:line="0" w:lineRule="atLeast"/>
      <w:contextualSpacing/>
    </w:pPr>
    <w:rPr>
      <w:rFonts w:ascii="Courier New" w:hAnsi="Courier New"/>
      <w:b/>
      <w:bCs/>
      <w:color w:val="000000" w:themeColor="text1"/>
      <w:sz w:val="28"/>
      <w:lang w:val="en-US"/>
    </w:rPr>
  </w:style>
  <w:style w:type="character" w:customStyle="1" w:styleId="afb">
    <w:name w:val="Для кода стиль шрифта Знак"/>
    <w:basedOn w:val="a3"/>
    <w:link w:val="afa"/>
    <w:rsid w:val="00EE636D"/>
    <w:rPr>
      <w:rFonts w:ascii="Courier New" w:hAnsi="Courier New"/>
      <w:b/>
      <w:bCs/>
      <w:color w:val="000000" w:themeColor="text1"/>
      <w:sz w:val="28"/>
      <w:lang w:val="en-US"/>
    </w:rPr>
  </w:style>
  <w:style w:type="paragraph" w:styleId="11">
    <w:name w:val="toc 1"/>
    <w:basedOn w:val="a2"/>
    <w:next w:val="a2"/>
    <w:autoRedefine/>
    <w:uiPriority w:val="39"/>
    <w:unhideWhenUsed/>
    <w:rsid w:val="007F7673"/>
    <w:pPr>
      <w:spacing w:after="100"/>
    </w:pPr>
  </w:style>
  <w:style w:type="paragraph" w:styleId="21">
    <w:name w:val="toc 2"/>
    <w:basedOn w:val="a2"/>
    <w:next w:val="a2"/>
    <w:autoRedefine/>
    <w:uiPriority w:val="39"/>
    <w:unhideWhenUsed/>
    <w:rsid w:val="007F7673"/>
    <w:pPr>
      <w:spacing w:after="100"/>
      <w:ind w:left="280"/>
    </w:pPr>
  </w:style>
  <w:style w:type="paragraph" w:styleId="31">
    <w:name w:val="toc 3"/>
    <w:basedOn w:val="a2"/>
    <w:next w:val="a2"/>
    <w:autoRedefine/>
    <w:uiPriority w:val="39"/>
    <w:unhideWhenUsed/>
    <w:rsid w:val="007F7673"/>
    <w:pPr>
      <w:spacing w:after="100"/>
      <w:ind w:left="560"/>
    </w:pPr>
  </w:style>
  <w:style w:type="character" w:styleId="afc">
    <w:name w:val="Hyperlink"/>
    <w:basedOn w:val="a3"/>
    <w:uiPriority w:val="99"/>
    <w:unhideWhenUsed/>
    <w:rsid w:val="007F7673"/>
    <w:rPr>
      <w:color w:val="0563C1" w:themeColor="hyperlink"/>
      <w:u w:val="single"/>
    </w:rPr>
  </w:style>
  <w:style w:type="paragraph" w:styleId="afd">
    <w:name w:val="caption"/>
    <w:basedOn w:val="a2"/>
    <w:next w:val="a2"/>
    <w:uiPriority w:val="35"/>
    <w:unhideWhenUsed/>
    <w:qFormat/>
    <w:rsid w:val="00887D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e">
    <w:name w:val="Подпись к рисунку"/>
    <w:basedOn w:val="732-20174"/>
    <w:next w:val="732-20174"/>
    <w:qFormat/>
    <w:rsid w:val="003C5928"/>
    <w:pPr>
      <w:ind w:firstLine="0"/>
      <w:jc w:val="center"/>
    </w:pPr>
  </w:style>
  <w:style w:type="character" w:styleId="aff">
    <w:name w:val="Strong"/>
    <w:basedOn w:val="a3"/>
    <w:uiPriority w:val="22"/>
    <w:qFormat/>
    <w:rsid w:val="001004BF"/>
    <w:rPr>
      <w:b/>
      <w:bCs/>
    </w:rPr>
  </w:style>
  <w:style w:type="paragraph" w:customStyle="1" w:styleId="aff0">
    <w:name w:val="Заголовок приложения"/>
    <w:basedOn w:val="afe"/>
    <w:next w:val="732-20174"/>
    <w:qFormat/>
    <w:rsid w:val="003622CE"/>
    <w:rPr>
      <w:b/>
    </w:rPr>
  </w:style>
  <w:style w:type="character" w:styleId="HTML">
    <w:name w:val="HTML Code"/>
    <w:basedOn w:val="a3"/>
    <w:uiPriority w:val="99"/>
    <w:semiHidden/>
    <w:unhideWhenUsed/>
    <w:rsid w:val="00CC14D1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3"/>
    <w:rsid w:val="0001112C"/>
  </w:style>
  <w:style w:type="character" w:customStyle="1" w:styleId="mbin">
    <w:name w:val="mbin"/>
    <w:basedOn w:val="a3"/>
    <w:rsid w:val="0001112C"/>
  </w:style>
  <w:style w:type="character" w:customStyle="1" w:styleId="mrel">
    <w:name w:val="mrel"/>
    <w:basedOn w:val="a3"/>
    <w:rsid w:val="0001112C"/>
  </w:style>
  <w:style w:type="paragraph" w:styleId="aff1">
    <w:name w:val="header"/>
    <w:basedOn w:val="a2"/>
    <w:link w:val="aff2"/>
    <w:uiPriority w:val="99"/>
    <w:unhideWhenUsed/>
    <w:rsid w:val="00395C2F"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Верхний колонтитул Знак"/>
    <w:basedOn w:val="a3"/>
    <w:link w:val="aff1"/>
    <w:uiPriority w:val="99"/>
    <w:rsid w:val="00395C2F"/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styleId="aff3">
    <w:name w:val="footer"/>
    <w:basedOn w:val="a2"/>
    <w:link w:val="aff4"/>
    <w:uiPriority w:val="99"/>
    <w:unhideWhenUsed/>
    <w:rsid w:val="00395C2F"/>
    <w:pPr>
      <w:tabs>
        <w:tab w:val="center" w:pos="4677"/>
        <w:tab w:val="right" w:pos="9355"/>
      </w:tabs>
      <w:spacing w:line="240" w:lineRule="auto"/>
    </w:pPr>
  </w:style>
  <w:style w:type="character" w:customStyle="1" w:styleId="aff4">
    <w:name w:val="Нижний колонтитул Знак"/>
    <w:basedOn w:val="a3"/>
    <w:link w:val="aff3"/>
    <w:uiPriority w:val="99"/>
    <w:rsid w:val="00395C2F"/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customStyle="1" w:styleId="msonormal0">
    <w:name w:val="msonormal"/>
    <w:basedOn w:val="a2"/>
    <w:rsid w:val="00C52A5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732-20175">
    <w:name w:val="Обычный текст ГОСТ 7.32-2017 Знак"/>
    <w:basedOn w:val="a3"/>
    <w:link w:val="732-20174"/>
    <w:rsid w:val="005979AF"/>
    <w:rPr>
      <w:rFonts w:ascii="Times New Roman" w:hAnsi="Times New Roman"/>
      <w:color w:val="000000" w:themeColor="text1"/>
      <w:sz w:val="28"/>
    </w:rPr>
  </w:style>
  <w:style w:type="character" w:customStyle="1" w:styleId="732-20176">
    <w:name w:val="Раздел ГОСТ 7.32-2017 Знак"/>
    <w:basedOn w:val="732-20175"/>
    <w:link w:val="732-20171"/>
    <w:rsid w:val="001631D7"/>
    <w:rPr>
      <w:rFonts w:ascii="Times New Roman" w:hAnsi="Times New Roman"/>
      <w:b/>
      <w:color w:val="000000" w:themeColor="text1"/>
      <w:sz w:val="28"/>
    </w:rPr>
  </w:style>
  <w:style w:type="paragraph" w:styleId="HTML0">
    <w:name w:val="HTML Preformatted"/>
    <w:basedOn w:val="a2"/>
    <w:link w:val="HTML1"/>
    <w:uiPriority w:val="99"/>
    <w:semiHidden/>
    <w:unhideWhenUsed/>
    <w:rsid w:val="002066BD"/>
    <w:pPr>
      <w:spacing w:line="240" w:lineRule="auto"/>
    </w:pPr>
    <w:rPr>
      <w:rFonts w:ascii="Consolas" w:hAnsi="Consolas"/>
      <w:sz w:val="20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2066BD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paragraph" w:customStyle="1" w:styleId="aff5">
    <w:name w:val="пунктик"/>
    <w:basedOn w:val="732-20174"/>
    <w:link w:val="aff6"/>
    <w:qFormat/>
    <w:rsid w:val="008B050F"/>
    <w:pPr>
      <w:tabs>
        <w:tab w:val="num" w:pos="720"/>
      </w:tabs>
      <w:ind w:left="720" w:hanging="360"/>
    </w:pPr>
  </w:style>
  <w:style w:type="character" w:customStyle="1" w:styleId="aff6">
    <w:name w:val="пунктик Знак"/>
    <w:basedOn w:val="732-20175"/>
    <w:link w:val="aff5"/>
    <w:rsid w:val="008B050F"/>
    <w:rPr>
      <w:rFonts w:ascii="Times New Roman" w:hAnsi="Times New Roman"/>
      <w:color w:val="000000" w:themeColor="text1"/>
      <w:sz w:val="28"/>
    </w:rPr>
  </w:style>
  <w:style w:type="paragraph" w:customStyle="1" w:styleId="aff7">
    <w:name w:val="ДляКода"/>
    <w:basedOn w:val="732-20177"/>
    <w:link w:val="aff8"/>
    <w:autoRedefine/>
    <w:qFormat/>
    <w:rsid w:val="00E91C18"/>
    <w:pPr>
      <w:keepNext w:val="0"/>
      <w:keepLines w:val="0"/>
      <w:widowControl w:val="0"/>
      <w:suppressAutoHyphens/>
      <w:spacing w:line="200" w:lineRule="atLeast"/>
      <w:ind w:left="284"/>
      <w:contextualSpacing w:val="0"/>
    </w:pPr>
    <w:rPr>
      <w:rFonts w:asciiTheme="majorHAnsi" w:hAnsiTheme="majorHAnsi"/>
      <w:sz w:val="20"/>
      <w:lang w:val="en-US"/>
    </w:rPr>
  </w:style>
  <w:style w:type="character" w:customStyle="1" w:styleId="732-20178">
    <w:name w:val="Название таблицы ГОСТ 7.32-2017 Знак"/>
    <w:basedOn w:val="732-20175"/>
    <w:link w:val="732-20177"/>
    <w:rsid w:val="00CD1D8A"/>
    <w:rPr>
      <w:rFonts w:ascii="Times New Roman" w:hAnsi="Times New Roman"/>
      <w:color w:val="000000" w:themeColor="text1"/>
      <w:sz w:val="28"/>
    </w:rPr>
  </w:style>
  <w:style w:type="character" w:customStyle="1" w:styleId="aff8">
    <w:name w:val="ДляКода Знак"/>
    <w:basedOn w:val="732-20178"/>
    <w:link w:val="aff7"/>
    <w:rsid w:val="00E91C18"/>
    <w:rPr>
      <w:rFonts w:asciiTheme="majorHAnsi" w:hAnsiTheme="majorHAnsi"/>
      <w:color w:val="000000" w:themeColor="text1"/>
      <w:sz w:val="20"/>
      <w:lang w:val="en-US"/>
    </w:rPr>
  </w:style>
  <w:style w:type="table" w:styleId="12">
    <w:name w:val="Plain Table 1"/>
    <w:basedOn w:val="a4"/>
    <w:uiPriority w:val="41"/>
    <w:rsid w:val="000C1A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9">
    <w:name w:val="No Spacing"/>
    <w:uiPriority w:val="1"/>
    <w:qFormat/>
    <w:rsid w:val="000C1A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7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4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6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549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81858C"/>
            <w:bottom w:val="none" w:sz="0" w:space="0" w:color="auto"/>
            <w:right w:val="none" w:sz="0" w:space="0" w:color="auto"/>
          </w:divBdr>
        </w:div>
      </w:divsChild>
    </w:div>
    <w:div w:id="8130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1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0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8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1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7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1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7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9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8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6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1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5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8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C9FA6FF8BE35547A5F9947D5979CA27" ma:contentTypeVersion="4" ma:contentTypeDescription="Создание документа." ma:contentTypeScope="" ma:versionID="c932c1894cd867f7cb350022f2c54320">
  <xsd:schema xmlns:xsd="http://www.w3.org/2001/XMLSchema" xmlns:xs="http://www.w3.org/2001/XMLSchema" xmlns:p="http://schemas.microsoft.com/office/2006/metadata/properties" xmlns:ns2="e7a22c18-3157-4a56-bf36-5e6db4369eaa" targetNamespace="http://schemas.microsoft.com/office/2006/metadata/properties" ma:root="true" ma:fieldsID="6f4392b6cb829e54157c2ad6bc8e274d" ns2:_="">
    <xsd:import namespace="e7a22c18-3157-4a56-bf36-5e6db4369e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a22c18-3157-4a56-bf36-5e6db4369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B659A-0E8D-4073-AAA5-E0EF8FC8EF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12B72E1-CFF5-4474-B016-BB7BDEBB23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a22c18-3157-4a56-bf36-5e6db4369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342A98-E584-4D70-9184-9B814BD466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E7E9D1-1EEF-46AD-802F-400846CF4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8157</TotalTime>
  <Pages>39</Pages>
  <Words>4318</Words>
  <Characters>24616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Таржуткин Евгений Максимович</cp:lastModifiedBy>
  <cp:revision>65</cp:revision>
  <cp:lastPrinted>2026-10-06T08:14:00Z</cp:lastPrinted>
  <dcterms:created xsi:type="dcterms:W3CDTF">2025-04-02T19:22:00Z</dcterms:created>
  <dcterms:modified xsi:type="dcterms:W3CDTF">2026-10-06T08:16:00Z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0x010100EC9FA6FF8BE35547A5F9947D5979CA27</vt:lpwstr>
  </property>
</Properties>
</file>